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2B2E" w14:textId="77777777" w:rsidR="00466A6F" w:rsidRDefault="00466A6F"/>
    <w:p w14:paraId="5FCD5F1F" w14:textId="77777777" w:rsidR="003D3A05" w:rsidRDefault="003D3A05"/>
    <w:p w14:paraId="5C7B2212" w14:textId="77777777" w:rsidR="00DD2932" w:rsidRDefault="00DD2932" w:rsidP="005C7B32">
      <w:pPr>
        <w:pStyle w:val="Title"/>
        <w:jc w:val="center"/>
        <w:rPr>
          <w:b/>
          <w:lang w:val="en-US"/>
        </w:rPr>
      </w:pPr>
      <w:r w:rsidRPr="00DD2932">
        <w:rPr>
          <w:b/>
          <w:lang w:val="en-US"/>
        </w:rPr>
        <w:t>Study on Proof-of-Concept for Resource-</w:t>
      </w:r>
      <w:proofErr w:type="spellStart"/>
      <w:r w:rsidRPr="00DD2932">
        <w:rPr>
          <w:b/>
          <w:lang w:val="en-US"/>
        </w:rPr>
        <w:t>Optimised</w:t>
      </w:r>
      <w:proofErr w:type="spellEnd"/>
      <w:r w:rsidRPr="00DD2932">
        <w:rPr>
          <w:b/>
          <w:lang w:val="en-US"/>
        </w:rPr>
        <w:t xml:space="preserve"> AI Benchmarking: Efficiency, Cost, and Sustainability in Small-Medium Enterprises (SMEs)</w:t>
      </w:r>
    </w:p>
    <w:sdt>
      <w:sdtPr>
        <w:rPr>
          <w:b/>
          <w:sz w:val="28"/>
          <w:szCs w:val="28"/>
        </w:rPr>
        <w:id w:val="-1189903500"/>
        <w:placeholder>
          <w:docPart w:val="B91054F63CDD4B9C9A4F96F261461B67"/>
        </w:placeholder>
      </w:sdtPr>
      <w:sdtContent>
        <w:p w14:paraId="0AFE6B94" w14:textId="069C3964" w:rsidR="00DD2932" w:rsidRPr="00DD2932" w:rsidRDefault="00DD2932" w:rsidP="00DD2932">
          <w:pPr>
            <w:pStyle w:val="Title"/>
            <w:jc w:val="center"/>
            <w:rPr>
              <w:b/>
              <w:sz w:val="28"/>
              <w:szCs w:val="28"/>
              <w:lang w:val="en-US"/>
            </w:rPr>
          </w:pPr>
          <w:r w:rsidRPr="00DD2932">
            <w:rPr>
              <w:b/>
              <w:sz w:val="28"/>
              <w:szCs w:val="28"/>
              <w:lang w:val="en-US"/>
            </w:rPr>
            <w:t>submitted in ful</w:t>
          </w:r>
          <w:r>
            <w:rPr>
              <w:b/>
              <w:sz w:val="28"/>
              <w:szCs w:val="28"/>
              <w:lang w:val="en-US"/>
            </w:rPr>
            <w:t>fil</w:t>
          </w:r>
          <w:r w:rsidRPr="00DD2932">
            <w:rPr>
              <w:b/>
              <w:sz w:val="28"/>
              <w:szCs w:val="28"/>
              <w:lang w:val="en-US"/>
            </w:rPr>
            <w:t>lment of the requirements for the degree of</w:t>
          </w:r>
        </w:p>
        <w:p w14:paraId="451DC949" w14:textId="32525DFD" w:rsidR="003D3A05" w:rsidRPr="00DD2932" w:rsidRDefault="00DD2932" w:rsidP="00DD2932">
          <w:pPr>
            <w:pStyle w:val="Title"/>
            <w:tabs>
              <w:tab w:val="center" w:pos="4535"/>
              <w:tab w:val="left" w:pos="7044"/>
            </w:tabs>
            <w:jc w:val="left"/>
            <w:rPr>
              <w:b/>
              <w:sz w:val="28"/>
              <w:szCs w:val="28"/>
            </w:rPr>
          </w:pPr>
          <w:r w:rsidRPr="00DD2932">
            <w:rPr>
              <w:b/>
              <w:sz w:val="28"/>
              <w:szCs w:val="28"/>
              <w:lang w:val="en-US"/>
            </w:rPr>
            <w:tab/>
          </w:r>
          <w:r w:rsidRPr="00DD2932">
            <w:rPr>
              <w:b/>
              <w:sz w:val="28"/>
              <w:szCs w:val="28"/>
            </w:rPr>
            <w:t>Master of Science</w:t>
          </w:r>
        </w:p>
      </w:sdtContent>
    </w:sdt>
    <w:p w14:paraId="22BFCB9D" w14:textId="77777777" w:rsidR="003D3A05" w:rsidRPr="00DD2932" w:rsidRDefault="003D3A05" w:rsidP="003D3A05"/>
    <w:p w14:paraId="32F31490" w14:textId="77777777" w:rsidR="000276AE" w:rsidRDefault="00E932E3" w:rsidP="00E932E3">
      <w:pPr>
        <w:jc w:val="center"/>
      </w:pPr>
      <w:r>
        <w:t>von</w:t>
      </w:r>
    </w:p>
    <w:p w14:paraId="32689994" w14:textId="77777777" w:rsidR="000276AE" w:rsidRDefault="000276AE" w:rsidP="003D3A05"/>
    <w:sdt>
      <w:sdtPr>
        <w:rPr>
          <w:b/>
        </w:rPr>
        <w:id w:val="-646282340"/>
        <w:placeholder>
          <w:docPart w:val="B91054F63CDD4B9C9A4F96F261461B67"/>
        </w:placeholder>
      </w:sdtPr>
      <w:sdtContent>
        <w:p w14:paraId="71D87E42" w14:textId="77777777" w:rsidR="000276AE" w:rsidRPr="00815B4D" w:rsidRDefault="00E932E3" w:rsidP="00E932E3">
          <w:pPr>
            <w:jc w:val="center"/>
            <w:rPr>
              <w:b/>
            </w:rPr>
          </w:pPr>
          <w:r w:rsidRPr="00815B4D">
            <w:rPr>
              <w:b/>
            </w:rPr>
            <w:t>Autor(en)</w:t>
          </w:r>
        </w:p>
      </w:sdtContent>
    </w:sdt>
    <w:p w14:paraId="19708C5C" w14:textId="77777777" w:rsidR="00DD6B5B" w:rsidRDefault="00DD6B5B" w:rsidP="003D3A05"/>
    <w:p w14:paraId="0DC56BEF" w14:textId="77777777" w:rsidR="00DD6B5B" w:rsidRDefault="00DD6B5B" w:rsidP="003D3A05"/>
    <w:p w14:paraId="69CA6060" w14:textId="77777777" w:rsidR="00DD6B5B" w:rsidRDefault="00DD6B5B" w:rsidP="003D3A05"/>
    <w:p w14:paraId="13E037B1" w14:textId="77777777" w:rsidR="000276AE" w:rsidRDefault="00C14595" w:rsidP="003D3A05">
      <w:r>
        <w:t xml:space="preserve">Das Deckblatt eröffnet weitaus mehr Gestaltungsmöglichkeiten als die </w:t>
      </w:r>
      <w:r w:rsidR="00C62175">
        <w:t>blo</w:t>
      </w:r>
      <w:r w:rsidR="005721B7">
        <w:t>ß</w:t>
      </w:r>
      <w:r w:rsidR="00C62175">
        <w:t xml:space="preserve">e </w:t>
      </w:r>
      <w:r>
        <w:t xml:space="preserve">Angabe von Titel einschließlich Untertitel </w:t>
      </w:r>
      <w:r w:rsidR="005E30EC">
        <w:t>und</w:t>
      </w:r>
      <w:r>
        <w:t xml:space="preserve"> die Nennung der Autoren.</w:t>
      </w:r>
    </w:p>
    <w:p w14:paraId="1BC53B99" w14:textId="77777777" w:rsidR="000276AE" w:rsidRDefault="000276AE" w:rsidP="003D3A05"/>
    <w:p w14:paraId="788C1C31" w14:textId="77777777" w:rsidR="000276AE" w:rsidRDefault="000276AE" w:rsidP="003D3A05"/>
    <w:p w14:paraId="32228C2C" w14:textId="77777777" w:rsidR="00195708" w:rsidRDefault="00195708" w:rsidP="003D3A05"/>
    <w:p w14:paraId="72683DF0" w14:textId="77777777" w:rsidR="00195708" w:rsidRDefault="00195708" w:rsidP="003D3A05"/>
    <w:p w14:paraId="241D04BE" w14:textId="77777777" w:rsidR="00195708" w:rsidRDefault="00195708" w:rsidP="003D3A05"/>
    <w:p w14:paraId="084BBDE0" w14:textId="77777777" w:rsidR="00195708" w:rsidRDefault="00195708" w:rsidP="003D3A05"/>
    <w:p w14:paraId="5CBFED7A" w14:textId="77777777" w:rsidR="00195708" w:rsidRDefault="00195708" w:rsidP="003D3A05"/>
    <w:p w14:paraId="4A063683" w14:textId="77777777" w:rsidR="000276AE" w:rsidRDefault="000276AE" w:rsidP="003D3A05"/>
    <w:p w14:paraId="6B662D95" w14:textId="77777777" w:rsidR="002739E0" w:rsidRDefault="002739E0" w:rsidP="003D3A05"/>
    <w:p w14:paraId="49EF9FD8" w14:textId="77777777" w:rsidR="00730008" w:rsidRDefault="00730008" w:rsidP="003D3A05"/>
    <w:p w14:paraId="08D3FEE8" w14:textId="77777777" w:rsidR="00D506E9" w:rsidRDefault="00D506E9" w:rsidP="003D3A05"/>
    <w:p w14:paraId="47E6D12A" w14:textId="77777777" w:rsidR="00FF53B2" w:rsidRDefault="00FF53B2" w:rsidP="003D3A05">
      <w:pPr>
        <w:sectPr w:rsidR="00FF53B2" w:rsidSect="001F0767">
          <w:headerReference w:type="even" r:id="rId8"/>
          <w:headerReference w:type="default" r:id="rId9"/>
          <w:type w:val="oddPage"/>
          <w:pgSz w:w="11906" w:h="16838" w:code="9"/>
          <w:pgMar w:top="1418" w:right="1418" w:bottom="1134" w:left="1418" w:header="709" w:footer="709" w:gutter="0"/>
          <w:cols w:space="708"/>
          <w:titlePg/>
          <w:docGrid w:linePitch="360"/>
        </w:sectPr>
      </w:pPr>
    </w:p>
    <w:p w14:paraId="7CF30BA6" w14:textId="77777777" w:rsidR="003D3A05" w:rsidRDefault="00DA558A">
      <w:pPr>
        <w:rPr>
          <w:rFonts w:asciiTheme="majorHAnsi" w:hAnsiTheme="majorHAnsi"/>
          <w:b/>
          <w:color w:val="365F91" w:themeColor="accent1" w:themeShade="BF"/>
          <w:sz w:val="32"/>
          <w:szCs w:val="32"/>
        </w:rPr>
      </w:pPr>
      <w:r w:rsidRPr="00A74E3A">
        <w:rPr>
          <w:rFonts w:asciiTheme="majorHAnsi" w:hAnsiTheme="majorHAnsi"/>
          <w:b/>
          <w:color w:val="365F91" w:themeColor="accent1" w:themeShade="BF"/>
          <w:sz w:val="32"/>
          <w:szCs w:val="32"/>
        </w:rPr>
        <w:lastRenderedPageBreak/>
        <w:t>Über die Autoren</w:t>
      </w:r>
    </w:p>
    <w:p w14:paraId="1312E5E1" w14:textId="77777777" w:rsidR="009D7D75" w:rsidRDefault="001A0533" w:rsidP="001A0533">
      <w:r>
        <w:t>In diesem optionalen Abschnitt können, sofern die Arbeit dies verlangt, Informationen über die Autoren dargelegt werden.</w:t>
      </w:r>
    </w:p>
    <w:p w14:paraId="5709A4E8" w14:textId="77777777" w:rsidR="00951210" w:rsidRDefault="00951210" w:rsidP="009D7D75"/>
    <w:p w14:paraId="28082CA7" w14:textId="77777777" w:rsidR="00951210" w:rsidRDefault="00951210" w:rsidP="009D7D75">
      <w:pPr>
        <w:sectPr w:rsidR="00951210" w:rsidSect="007239A7">
          <w:type w:val="oddPage"/>
          <w:pgSz w:w="11906" w:h="16838"/>
          <w:pgMar w:top="1417" w:right="1417" w:bottom="1134" w:left="1417" w:header="708" w:footer="708" w:gutter="0"/>
          <w:pgNumType w:fmt="upperRoman"/>
          <w:cols w:space="708"/>
          <w:docGrid w:linePitch="360"/>
        </w:sectPr>
      </w:pPr>
    </w:p>
    <w:p w14:paraId="5CA5CA5F" w14:textId="77777777" w:rsidR="003D38E2" w:rsidRDefault="003D38E2" w:rsidP="003D38E2">
      <w:pPr>
        <w:pStyle w:val="Heading1"/>
        <w:numPr>
          <w:ilvl w:val="0"/>
          <w:numId w:val="0"/>
        </w:numPr>
        <w:ind w:left="432" w:hanging="432"/>
      </w:pPr>
      <w:bookmarkStart w:id="0" w:name="_Ref300862131"/>
      <w:bookmarkStart w:id="1" w:name="_Toc321501187"/>
      <w:bookmarkStart w:id="2" w:name="_Toc321501565"/>
      <w:bookmarkStart w:id="3" w:name="_Toc340557386"/>
      <w:bookmarkStart w:id="4" w:name="_Toc340557404"/>
      <w:r>
        <w:lastRenderedPageBreak/>
        <w:t>Vorwort</w:t>
      </w:r>
      <w:bookmarkEnd w:id="0"/>
      <w:bookmarkEnd w:id="1"/>
      <w:bookmarkEnd w:id="2"/>
      <w:bookmarkEnd w:id="3"/>
      <w:bookmarkEnd w:id="4"/>
    </w:p>
    <w:p w14:paraId="5F519832" w14:textId="77777777" w:rsidR="00ED7469" w:rsidRDefault="0068060B" w:rsidP="009D7D75">
      <w:r>
        <w:t>Üblicherweise finde</w:t>
      </w:r>
      <w:r w:rsidR="00F61984">
        <w:t>t</w:t>
      </w:r>
      <w:r>
        <w:t xml:space="preserve"> sich in einer wissenschaftlichen Arbeit ein Vorwort der Autoren.</w:t>
      </w:r>
      <w:r w:rsidR="00056526">
        <w:t xml:space="preserve"> Dieser Abschnitt </w:t>
      </w:r>
      <w:r w:rsidR="007C14AA">
        <w:t>ist</w:t>
      </w:r>
      <w:r w:rsidR="00056526">
        <w:t xml:space="preserve"> jedoch </w:t>
      </w:r>
      <w:r w:rsidR="00905EEB">
        <w:t xml:space="preserve">wiederum </w:t>
      </w:r>
      <w:r w:rsidR="00056526">
        <w:t>optional</w:t>
      </w:r>
      <w:r w:rsidR="00905EEB">
        <w:t xml:space="preserve"> und hängt vom Typ der Arbeit ab.</w:t>
      </w:r>
    </w:p>
    <w:p w14:paraId="58488F67" w14:textId="77777777" w:rsidR="00022127" w:rsidRDefault="00022127" w:rsidP="009D7D75"/>
    <w:p w14:paraId="72B24911" w14:textId="77777777" w:rsidR="00022127" w:rsidRDefault="00022127" w:rsidP="009D7D75">
      <w:pPr>
        <w:sectPr w:rsidR="00022127" w:rsidSect="007239A7">
          <w:type w:val="oddPage"/>
          <w:pgSz w:w="11906" w:h="16838"/>
          <w:pgMar w:top="1417" w:right="1417" w:bottom="1134" w:left="1417" w:header="708" w:footer="708" w:gutter="0"/>
          <w:pgNumType w:fmt="upperRoman"/>
          <w:cols w:space="708"/>
          <w:docGrid w:linePitch="360"/>
        </w:sectPr>
      </w:pPr>
    </w:p>
    <w:p w14:paraId="3CAA0B89" w14:textId="77777777" w:rsidR="00676580" w:rsidRDefault="00676580" w:rsidP="00676580">
      <w:pPr>
        <w:pStyle w:val="Heading1"/>
        <w:numPr>
          <w:ilvl w:val="0"/>
          <w:numId w:val="0"/>
        </w:numPr>
        <w:ind w:left="432" w:hanging="432"/>
      </w:pPr>
      <w:bookmarkStart w:id="5" w:name="_Toc321501188"/>
      <w:bookmarkStart w:id="6" w:name="_Toc321501566"/>
      <w:bookmarkStart w:id="7" w:name="_Toc340557387"/>
      <w:bookmarkStart w:id="8" w:name="_Toc340557405"/>
      <w:r>
        <w:lastRenderedPageBreak/>
        <w:t>Inhaltsübersicht</w:t>
      </w:r>
      <w:bookmarkEnd w:id="5"/>
      <w:bookmarkEnd w:id="6"/>
      <w:bookmarkEnd w:id="7"/>
      <w:bookmarkEnd w:id="8"/>
    </w:p>
    <w:p w14:paraId="62895212" w14:textId="77777777" w:rsidR="008F4287" w:rsidRDefault="00587181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340557386" w:history="1">
        <w:r w:rsidR="008F4287" w:rsidRPr="00842AEB">
          <w:rPr>
            <w:rStyle w:val="Hyperlink"/>
            <w:noProof/>
          </w:rPr>
          <w:t>Vorwort</w:t>
        </w:r>
        <w:r w:rsidR="008F4287">
          <w:rPr>
            <w:noProof/>
            <w:webHidden/>
          </w:rPr>
          <w:tab/>
        </w:r>
        <w:r w:rsidR="008F4287">
          <w:rPr>
            <w:noProof/>
            <w:webHidden/>
          </w:rPr>
          <w:fldChar w:fldCharType="begin"/>
        </w:r>
        <w:r w:rsidR="008F4287">
          <w:rPr>
            <w:noProof/>
            <w:webHidden/>
          </w:rPr>
          <w:instrText xml:space="preserve"> PAGEREF _Toc340557386 \h </w:instrText>
        </w:r>
        <w:r w:rsidR="008F4287">
          <w:rPr>
            <w:noProof/>
            <w:webHidden/>
          </w:rPr>
        </w:r>
        <w:r w:rsidR="008F4287">
          <w:rPr>
            <w:noProof/>
            <w:webHidden/>
          </w:rPr>
          <w:fldChar w:fldCharType="separate"/>
        </w:r>
        <w:r w:rsidR="008F4287">
          <w:rPr>
            <w:noProof/>
            <w:webHidden/>
          </w:rPr>
          <w:t>V</w:t>
        </w:r>
        <w:r w:rsidR="008F4287">
          <w:rPr>
            <w:noProof/>
            <w:webHidden/>
          </w:rPr>
          <w:fldChar w:fldCharType="end"/>
        </w:r>
      </w:hyperlink>
    </w:p>
    <w:p w14:paraId="491E6B6F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387" w:history="1">
        <w:r w:rsidRPr="00842AEB">
          <w:rPr>
            <w:rStyle w:val="Hyperlink"/>
            <w:noProof/>
          </w:rPr>
          <w:t>Inhaltsübersicht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2F0C5492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388" w:history="1">
        <w:r w:rsidRPr="00842AEB">
          <w:rPr>
            <w:rStyle w:val="Hyperlink"/>
            <w:noProof/>
          </w:rPr>
          <w:t>Inhaltsverzeichnis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07153750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389" w:history="1">
        <w:r w:rsidRPr="00842AEB">
          <w:rPr>
            <w:rStyle w:val="Hyperlink"/>
            <w:noProof/>
          </w:rPr>
          <w:t>Abbildungsverzeichnis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14:paraId="53F7BC79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390" w:history="1">
        <w:r w:rsidRPr="00842AEB">
          <w:rPr>
            <w:rStyle w:val="Hyperlink"/>
            <w:noProof/>
          </w:rPr>
          <w:t>Tabellenverzeichnis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XIII</w:t>
        </w:r>
        <w:r>
          <w:rPr>
            <w:noProof/>
            <w:webHidden/>
          </w:rPr>
          <w:fldChar w:fldCharType="end"/>
        </w:r>
      </w:hyperlink>
    </w:p>
    <w:p w14:paraId="62064193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391" w:history="1">
        <w:r w:rsidRPr="00842AEB">
          <w:rPr>
            <w:rStyle w:val="Hyperlink"/>
            <w:noProof/>
          </w:rPr>
          <w:t>Abkürzungsverzeichnis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</w:t>
        </w:r>
        <w:r>
          <w:rPr>
            <w:noProof/>
            <w:webHidden/>
          </w:rPr>
          <w:fldChar w:fldCharType="end"/>
        </w:r>
      </w:hyperlink>
    </w:p>
    <w:p w14:paraId="250E9984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392" w:history="1">
        <w:r w:rsidRPr="00842AEB">
          <w:rPr>
            <w:rStyle w:val="Hyperlink"/>
            <w:noProof/>
          </w:rPr>
          <w:t>Symbolverzeichnis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XVII</w:t>
        </w:r>
        <w:r>
          <w:rPr>
            <w:noProof/>
            <w:webHidden/>
          </w:rPr>
          <w:fldChar w:fldCharType="end"/>
        </w:r>
      </w:hyperlink>
    </w:p>
    <w:p w14:paraId="3C24331F" w14:textId="77777777" w:rsidR="008F4287" w:rsidRDefault="008F4287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393" w:history="1">
        <w:r w:rsidRPr="00842AEB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eastAsia="de-DE"/>
          </w:rPr>
          <w:tab/>
        </w:r>
        <w:r w:rsidRPr="00842AEB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CA01C1" w14:textId="77777777" w:rsidR="008F4287" w:rsidRDefault="008F4287">
      <w:pPr>
        <w:pStyle w:val="TOC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de-DE"/>
        </w:rPr>
      </w:pPr>
      <w:hyperlink w:anchor="_Toc340557394" w:history="1">
        <w:r w:rsidRPr="00842AE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de-DE"/>
          </w:rPr>
          <w:tab/>
        </w:r>
        <w:r w:rsidRPr="00842AEB">
          <w:rPr>
            <w:rStyle w:val="Hyperlink"/>
            <w:noProof/>
          </w:rPr>
          <w:t>Problemstellung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B22C9F" w14:textId="77777777" w:rsidR="008F4287" w:rsidRDefault="008F4287">
      <w:pPr>
        <w:pStyle w:val="TOC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de-DE"/>
        </w:rPr>
      </w:pPr>
      <w:hyperlink w:anchor="_Toc340557395" w:history="1">
        <w:r w:rsidRPr="00842AEB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de-DE"/>
          </w:rPr>
          <w:tab/>
        </w:r>
        <w:r w:rsidRPr="00842AEB">
          <w:rPr>
            <w:rStyle w:val="Hyperlink"/>
            <w:noProof/>
          </w:rPr>
          <w:t>Lösung/Zielsetzung und methodische Vorgehensweise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668BA1" w14:textId="77777777" w:rsidR="008F4287" w:rsidRDefault="008F4287">
      <w:pPr>
        <w:pStyle w:val="TOC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de-DE"/>
        </w:rPr>
      </w:pPr>
      <w:hyperlink w:anchor="_Toc340557396" w:history="1">
        <w:r w:rsidRPr="00842AEB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de-DE"/>
          </w:rPr>
          <w:tab/>
        </w:r>
        <w:r w:rsidRPr="00842AEB">
          <w:rPr>
            <w:rStyle w:val="Hyperlink"/>
            <w:noProof/>
          </w:rPr>
          <w:t>Forschungsansatz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077E59" w14:textId="77777777" w:rsidR="008F4287" w:rsidRDefault="008F4287">
      <w:pPr>
        <w:pStyle w:val="TOC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de-DE"/>
        </w:rPr>
      </w:pPr>
      <w:hyperlink w:anchor="_Toc340557397" w:history="1">
        <w:r w:rsidRPr="00842AEB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de-DE"/>
          </w:rPr>
          <w:tab/>
        </w:r>
        <w:r w:rsidRPr="00842AEB">
          <w:rPr>
            <w:rStyle w:val="Hyperlink"/>
            <w:noProof/>
          </w:rPr>
          <w:t>Aufbau der Arbeit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86F487" w14:textId="77777777" w:rsidR="008F4287" w:rsidRDefault="008F4287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398" w:history="1">
        <w:r w:rsidRPr="00842AE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eastAsia="de-DE"/>
          </w:rPr>
          <w:tab/>
        </w:r>
        <w:r w:rsidRPr="00842AEB">
          <w:rPr>
            <w:rStyle w:val="Hyperlink"/>
            <w:noProof/>
          </w:rPr>
          <w:t>Kapitelüberschrift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5F8A81" w14:textId="77777777" w:rsidR="008F4287" w:rsidRDefault="008F4287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399" w:history="1">
        <w:r w:rsidRPr="00842AEB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eastAsia="de-DE"/>
          </w:rPr>
          <w:tab/>
        </w:r>
        <w:r w:rsidRPr="00842AEB">
          <w:rPr>
            <w:rStyle w:val="Hyperlink"/>
            <w:noProof/>
          </w:rPr>
          <w:t>Kapitelüberschrift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5137D5" w14:textId="77777777" w:rsidR="008F4287" w:rsidRDefault="008F4287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00" w:history="1">
        <w:r w:rsidRPr="00842AEB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eastAsia="de-DE"/>
          </w:rPr>
          <w:tab/>
        </w:r>
        <w:r w:rsidRPr="00842AEB">
          <w:rPr>
            <w:rStyle w:val="Hyperlink"/>
            <w:noProof/>
          </w:rPr>
          <w:t>Kurze Zusammenfassung, kritische Reflexion und Ausblick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D78600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01" w:history="1">
        <w:r w:rsidRPr="00842AEB">
          <w:rPr>
            <w:rStyle w:val="Hyperlink"/>
            <w:noProof/>
          </w:rPr>
          <w:t>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3C7A81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02" w:history="1">
        <w:r w:rsidRPr="00842AEB">
          <w:rPr>
            <w:rStyle w:val="Hyperlink"/>
            <w:noProof/>
          </w:rPr>
          <w:t>Literaturverzeichnis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347A30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03" w:history="1">
        <w:r w:rsidRPr="00842AEB">
          <w:rPr>
            <w:rStyle w:val="Hyperlink"/>
            <w:noProof/>
          </w:rPr>
          <w:t>Stichwortverzeichnis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403650" w14:textId="77777777" w:rsidR="00022127" w:rsidRDefault="00587181" w:rsidP="009D7D75">
      <w:r>
        <w:rPr>
          <w:sz w:val="24"/>
          <w:szCs w:val="24"/>
        </w:rPr>
        <w:fldChar w:fldCharType="end"/>
      </w:r>
    </w:p>
    <w:p w14:paraId="3E7081B7" w14:textId="77777777" w:rsidR="003D3A05" w:rsidRDefault="003D3A05"/>
    <w:p w14:paraId="7D2D1D79" w14:textId="77777777" w:rsidR="00FF53B2" w:rsidRDefault="00FF53B2">
      <w:pPr>
        <w:sectPr w:rsidR="00FF53B2" w:rsidSect="007239A7">
          <w:type w:val="oddPage"/>
          <w:pgSz w:w="11906" w:h="16838"/>
          <w:pgMar w:top="1417" w:right="1417" w:bottom="1134" w:left="1417" w:header="708" w:footer="708" w:gutter="0"/>
          <w:pgNumType w:fmt="upperRoman"/>
          <w:cols w:space="708"/>
          <w:docGrid w:linePitch="360"/>
        </w:sectPr>
      </w:pPr>
    </w:p>
    <w:p w14:paraId="46D09C8C" w14:textId="77777777" w:rsidR="003D3A05" w:rsidRDefault="003D3A05" w:rsidP="00074FC6">
      <w:pPr>
        <w:pStyle w:val="Heading1"/>
        <w:numPr>
          <w:ilvl w:val="0"/>
          <w:numId w:val="0"/>
        </w:numPr>
        <w:ind w:left="432" w:hanging="432"/>
      </w:pPr>
      <w:bookmarkStart w:id="9" w:name="_Toc300846275"/>
      <w:bookmarkStart w:id="10" w:name="_Ref300861544"/>
      <w:bookmarkStart w:id="11" w:name="_Toc321501189"/>
      <w:bookmarkStart w:id="12" w:name="_Toc321501567"/>
      <w:bookmarkStart w:id="13" w:name="_Toc340557388"/>
      <w:bookmarkStart w:id="14" w:name="_Toc340557406"/>
      <w:r>
        <w:lastRenderedPageBreak/>
        <w:t>Inhaltsverzeichnis</w:t>
      </w:r>
      <w:bookmarkEnd w:id="9"/>
      <w:bookmarkEnd w:id="10"/>
      <w:bookmarkEnd w:id="11"/>
      <w:bookmarkEnd w:id="12"/>
      <w:bookmarkEnd w:id="13"/>
      <w:bookmarkEnd w:id="14"/>
    </w:p>
    <w:bookmarkStart w:id="15" w:name="_Toc300846276"/>
    <w:p w14:paraId="4C128EC9" w14:textId="77777777" w:rsidR="008F4287" w:rsidRDefault="0018345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r>
        <w:rPr>
          <w:caps/>
        </w:rPr>
        <w:fldChar w:fldCharType="begin"/>
      </w:r>
      <w:r>
        <w:rPr>
          <w:caps/>
        </w:rPr>
        <w:instrText xml:space="preserve"> TOC \o "1-8" \h \z \u </w:instrText>
      </w:r>
      <w:r>
        <w:rPr>
          <w:caps/>
        </w:rPr>
        <w:fldChar w:fldCharType="separate"/>
      </w:r>
      <w:hyperlink w:anchor="_Toc340557404" w:history="1">
        <w:r w:rsidR="008F4287" w:rsidRPr="00417EA3">
          <w:rPr>
            <w:rStyle w:val="Hyperlink"/>
            <w:noProof/>
          </w:rPr>
          <w:t>Vorwort</w:t>
        </w:r>
        <w:r w:rsidR="008F4287">
          <w:rPr>
            <w:noProof/>
            <w:webHidden/>
          </w:rPr>
          <w:tab/>
        </w:r>
        <w:r w:rsidR="008F4287">
          <w:rPr>
            <w:noProof/>
            <w:webHidden/>
          </w:rPr>
          <w:fldChar w:fldCharType="begin"/>
        </w:r>
        <w:r w:rsidR="008F4287">
          <w:rPr>
            <w:noProof/>
            <w:webHidden/>
          </w:rPr>
          <w:instrText xml:space="preserve"> PAGEREF _Toc340557404 \h </w:instrText>
        </w:r>
        <w:r w:rsidR="008F4287">
          <w:rPr>
            <w:noProof/>
            <w:webHidden/>
          </w:rPr>
        </w:r>
        <w:r w:rsidR="008F4287">
          <w:rPr>
            <w:noProof/>
            <w:webHidden/>
          </w:rPr>
          <w:fldChar w:fldCharType="separate"/>
        </w:r>
        <w:r w:rsidR="008F4287">
          <w:rPr>
            <w:noProof/>
            <w:webHidden/>
          </w:rPr>
          <w:t>V</w:t>
        </w:r>
        <w:r w:rsidR="008F4287">
          <w:rPr>
            <w:noProof/>
            <w:webHidden/>
          </w:rPr>
          <w:fldChar w:fldCharType="end"/>
        </w:r>
      </w:hyperlink>
    </w:p>
    <w:p w14:paraId="7EFC8C62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05" w:history="1">
        <w:r w:rsidRPr="00417EA3">
          <w:rPr>
            <w:rStyle w:val="Hyperlink"/>
            <w:noProof/>
          </w:rPr>
          <w:t>Inhaltsübersicht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39A283DD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06" w:history="1">
        <w:r w:rsidRPr="00417EA3">
          <w:rPr>
            <w:rStyle w:val="Hyperlink"/>
            <w:noProof/>
          </w:rPr>
          <w:t>Inhaltsverzeichnis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2AA97D4B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07" w:history="1">
        <w:r w:rsidRPr="00417EA3">
          <w:rPr>
            <w:rStyle w:val="Hyperlink"/>
            <w:noProof/>
          </w:rPr>
          <w:t>Abbildungsverzeichnis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14:paraId="43386F14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08" w:history="1">
        <w:r w:rsidRPr="00417EA3">
          <w:rPr>
            <w:rStyle w:val="Hyperlink"/>
            <w:noProof/>
          </w:rPr>
          <w:t>Tabellenverzeichnis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XIII</w:t>
        </w:r>
        <w:r>
          <w:rPr>
            <w:noProof/>
            <w:webHidden/>
          </w:rPr>
          <w:fldChar w:fldCharType="end"/>
        </w:r>
      </w:hyperlink>
    </w:p>
    <w:p w14:paraId="670A1B05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09" w:history="1">
        <w:r w:rsidRPr="00417EA3">
          <w:rPr>
            <w:rStyle w:val="Hyperlink"/>
            <w:noProof/>
          </w:rPr>
          <w:t>Abkürzungsverzeichnis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</w:t>
        </w:r>
        <w:r>
          <w:rPr>
            <w:noProof/>
            <w:webHidden/>
          </w:rPr>
          <w:fldChar w:fldCharType="end"/>
        </w:r>
      </w:hyperlink>
    </w:p>
    <w:p w14:paraId="09BB76F8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10" w:history="1">
        <w:r w:rsidRPr="00417EA3">
          <w:rPr>
            <w:rStyle w:val="Hyperlink"/>
            <w:noProof/>
          </w:rPr>
          <w:t>Symbolverzeichnis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XVII</w:t>
        </w:r>
        <w:r>
          <w:rPr>
            <w:noProof/>
            <w:webHidden/>
          </w:rPr>
          <w:fldChar w:fldCharType="end"/>
        </w:r>
      </w:hyperlink>
    </w:p>
    <w:p w14:paraId="77CFCE00" w14:textId="77777777" w:rsidR="008F4287" w:rsidRDefault="008F4287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11" w:history="1">
        <w:r w:rsidRPr="00417EA3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eastAsia="de-DE"/>
          </w:rPr>
          <w:tab/>
        </w:r>
        <w:r w:rsidRPr="00417EA3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1EC1E5" w14:textId="77777777" w:rsidR="008F4287" w:rsidRDefault="008F4287">
      <w:pPr>
        <w:pStyle w:val="TOC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de-DE"/>
        </w:rPr>
      </w:pPr>
      <w:hyperlink w:anchor="_Toc340557412" w:history="1">
        <w:r w:rsidRPr="00417EA3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de-DE"/>
          </w:rPr>
          <w:tab/>
        </w:r>
        <w:r w:rsidRPr="00417EA3">
          <w:rPr>
            <w:rStyle w:val="Hyperlink"/>
            <w:noProof/>
          </w:rPr>
          <w:t>Problemstellung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015D9D" w14:textId="77777777" w:rsidR="008F4287" w:rsidRDefault="008F4287">
      <w:pPr>
        <w:pStyle w:val="TOC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de-DE"/>
        </w:rPr>
      </w:pPr>
      <w:hyperlink w:anchor="_Toc340557413" w:history="1">
        <w:r w:rsidRPr="00417EA3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de-DE"/>
          </w:rPr>
          <w:tab/>
        </w:r>
        <w:r w:rsidRPr="00417EA3">
          <w:rPr>
            <w:rStyle w:val="Hyperlink"/>
            <w:noProof/>
          </w:rPr>
          <w:t>Lösung/Zielsetzung und methodische Vorgehensweise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710769" w14:textId="77777777" w:rsidR="008F4287" w:rsidRDefault="008F4287">
      <w:pPr>
        <w:pStyle w:val="TOC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de-DE"/>
        </w:rPr>
      </w:pPr>
      <w:hyperlink w:anchor="_Toc340557414" w:history="1">
        <w:r w:rsidRPr="00417EA3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de-DE"/>
          </w:rPr>
          <w:tab/>
        </w:r>
        <w:r w:rsidRPr="00417EA3">
          <w:rPr>
            <w:rStyle w:val="Hyperlink"/>
            <w:noProof/>
          </w:rPr>
          <w:t>Forschungsansatz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360389" w14:textId="77777777" w:rsidR="008F4287" w:rsidRDefault="008F4287">
      <w:pPr>
        <w:pStyle w:val="TOC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de-DE"/>
        </w:rPr>
      </w:pPr>
      <w:hyperlink w:anchor="_Toc340557415" w:history="1">
        <w:r w:rsidRPr="00417EA3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de-DE"/>
          </w:rPr>
          <w:tab/>
        </w:r>
        <w:r w:rsidRPr="00417EA3">
          <w:rPr>
            <w:rStyle w:val="Hyperlink"/>
            <w:noProof/>
          </w:rPr>
          <w:t>Aufbau der Arbeit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32880B" w14:textId="77777777" w:rsidR="008F4287" w:rsidRDefault="008F4287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16" w:history="1">
        <w:r w:rsidRPr="00417EA3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eastAsia="de-DE"/>
          </w:rPr>
          <w:tab/>
        </w:r>
        <w:r w:rsidRPr="00417EA3">
          <w:rPr>
            <w:rStyle w:val="Hyperlink"/>
            <w:noProof/>
          </w:rPr>
          <w:t>Kapitelüberschrift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99EFB4" w14:textId="77777777" w:rsidR="008F4287" w:rsidRDefault="008F4287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17" w:history="1">
        <w:r w:rsidRPr="00417EA3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eastAsia="de-DE"/>
          </w:rPr>
          <w:tab/>
        </w:r>
        <w:r w:rsidRPr="00417EA3">
          <w:rPr>
            <w:rStyle w:val="Hyperlink"/>
            <w:noProof/>
          </w:rPr>
          <w:t>Kapitelüberschrift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8DA0D6" w14:textId="77777777" w:rsidR="008F4287" w:rsidRDefault="008F4287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18" w:history="1">
        <w:r w:rsidRPr="00417EA3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eastAsia="de-DE"/>
          </w:rPr>
          <w:tab/>
        </w:r>
        <w:r w:rsidRPr="00417EA3">
          <w:rPr>
            <w:rStyle w:val="Hyperlink"/>
            <w:noProof/>
          </w:rPr>
          <w:t>Kurze Zusammenfassung, kritische Reflexion und Ausblick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60006B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19" w:history="1">
        <w:r w:rsidRPr="00417EA3">
          <w:rPr>
            <w:rStyle w:val="Hyperlink"/>
            <w:noProof/>
          </w:rPr>
          <w:t>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FCD812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20" w:history="1">
        <w:r w:rsidRPr="00417EA3">
          <w:rPr>
            <w:rStyle w:val="Hyperlink"/>
            <w:noProof/>
          </w:rPr>
          <w:t>Literaturverzeichnis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FA0427" w14:textId="77777777" w:rsidR="008F4287" w:rsidRDefault="008F428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de-DE"/>
        </w:rPr>
      </w:pPr>
      <w:hyperlink w:anchor="_Toc340557421" w:history="1">
        <w:r w:rsidRPr="00417EA3">
          <w:rPr>
            <w:rStyle w:val="Hyperlink"/>
            <w:noProof/>
          </w:rPr>
          <w:t>Stichwortverzeichnis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_Toc340557421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7E2F4D" w14:textId="77777777" w:rsidR="004E7127" w:rsidRDefault="00183458" w:rsidP="00303C7F">
      <w:pPr>
        <w:rPr>
          <w:rFonts w:asciiTheme="majorHAnsi" w:hAnsiTheme="majorHAnsi"/>
          <w:b/>
          <w:bCs/>
          <w:caps/>
          <w:sz w:val="24"/>
          <w:szCs w:val="24"/>
        </w:rPr>
      </w:pPr>
      <w:r>
        <w:rPr>
          <w:caps/>
          <w:sz w:val="24"/>
          <w:szCs w:val="24"/>
        </w:rPr>
        <w:fldChar w:fldCharType="end"/>
      </w:r>
    </w:p>
    <w:p w14:paraId="7FE95C5C" w14:textId="77777777" w:rsidR="002911FD" w:rsidRDefault="002911FD" w:rsidP="00303C7F"/>
    <w:p w14:paraId="368928E3" w14:textId="77777777" w:rsidR="003A07AC" w:rsidRDefault="003A07AC" w:rsidP="00303C7F">
      <w:pPr>
        <w:sectPr w:rsidR="003A07AC" w:rsidSect="007239A7">
          <w:type w:val="oddPage"/>
          <w:pgSz w:w="11906" w:h="16838"/>
          <w:pgMar w:top="1417" w:right="1417" w:bottom="1134" w:left="1417" w:header="708" w:footer="708" w:gutter="0"/>
          <w:pgNumType w:fmt="upperRoman"/>
          <w:cols w:space="708"/>
          <w:docGrid w:linePitch="360"/>
        </w:sectPr>
      </w:pPr>
    </w:p>
    <w:p w14:paraId="46F262DB" w14:textId="77777777" w:rsidR="00A819EE" w:rsidRDefault="00A819EE" w:rsidP="0095449F">
      <w:pPr>
        <w:pStyle w:val="Heading1"/>
        <w:numPr>
          <w:ilvl w:val="0"/>
          <w:numId w:val="0"/>
        </w:numPr>
        <w:ind w:left="432" w:hanging="432"/>
      </w:pPr>
      <w:bookmarkStart w:id="16" w:name="_Toc321501190"/>
      <w:bookmarkStart w:id="17" w:name="_Toc321501568"/>
      <w:bookmarkStart w:id="18" w:name="_Toc340557389"/>
      <w:bookmarkStart w:id="19" w:name="_Toc340557407"/>
      <w:r>
        <w:lastRenderedPageBreak/>
        <w:t>Abbildungsverzeichnis</w:t>
      </w:r>
      <w:bookmarkEnd w:id="15"/>
      <w:bookmarkEnd w:id="16"/>
      <w:bookmarkEnd w:id="17"/>
      <w:bookmarkEnd w:id="18"/>
      <w:bookmarkEnd w:id="19"/>
    </w:p>
    <w:p w14:paraId="5BC755F5" w14:textId="77777777" w:rsidR="008A575E" w:rsidRDefault="008A575E" w:rsidP="008A575E"/>
    <w:p w14:paraId="09396F26" w14:textId="77777777" w:rsidR="00935CBE" w:rsidRDefault="00935CBE" w:rsidP="008A575E"/>
    <w:p w14:paraId="7B69C1CB" w14:textId="77777777" w:rsidR="00FF53B2" w:rsidRDefault="00FF53B2" w:rsidP="008A575E">
      <w:pPr>
        <w:sectPr w:rsidR="00FF53B2" w:rsidSect="007239A7">
          <w:type w:val="oddPage"/>
          <w:pgSz w:w="11906" w:h="16838"/>
          <w:pgMar w:top="1417" w:right="1417" w:bottom="1134" w:left="1417" w:header="708" w:footer="708" w:gutter="0"/>
          <w:pgNumType w:fmt="upperRoman"/>
          <w:cols w:space="708"/>
          <w:docGrid w:linePitch="360"/>
        </w:sectPr>
      </w:pPr>
    </w:p>
    <w:p w14:paraId="233C8368" w14:textId="77777777" w:rsidR="00A819EE" w:rsidRDefault="00A819EE" w:rsidP="00074FC6">
      <w:pPr>
        <w:pStyle w:val="Heading1"/>
        <w:numPr>
          <w:ilvl w:val="0"/>
          <w:numId w:val="0"/>
        </w:numPr>
        <w:ind w:left="432" w:hanging="432"/>
      </w:pPr>
      <w:bookmarkStart w:id="20" w:name="_Toc300846277"/>
      <w:bookmarkStart w:id="21" w:name="_Toc321501191"/>
      <w:bookmarkStart w:id="22" w:name="_Toc321501569"/>
      <w:bookmarkStart w:id="23" w:name="_Toc340557390"/>
      <w:bookmarkStart w:id="24" w:name="_Toc340557408"/>
      <w:r>
        <w:lastRenderedPageBreak/>
        <w:t>Tabellenverzeichnis</w:t>
      </w:r>
      <w:bookmarkEnd w:id="20"/>
      <w:bookmarkEnd w:id="21"/>
      <w:bookmarkEnd w:id="22"/>
      <w:bookmarkEnd w:id="23"/>
      <w:bookmarkEnd w:id="24"/>
    </w:p>
    <w:p w14:paraId="6389ED98" w14:textId="77777777" w:rsidR="00541763" w:rsidRPr="00541763" w:rsidRDefault="00541763" w:rsidP="00541763"/>
    <w:p w14:paraId="3D6CBEA1" w14:textId="77777777" w:rsidR="00A819EE" w:rsidRDefault="00A819EE" w:rsidP="00A819EE"/>
    <w:p w14:paraId="0FD9FB3C" w14:textId="77777777" w:rsidR="00FF53B2" w:rsidRDefault="00FF53B2" w:rsidP="00A819EE">
      <w:pPr>
        <w:sectPr w:rsidR="00FF53B2" w:rsidSect="007239A7">
          <w:type w:val="oddPage"/>
          <w:pgSz w:w="11906" w:h="16838"/>
          <w:pgMar w:top="1417" w:right="1417" w:bottom="1134" w:left="1417" w:header="708" w:footer="708" w:gutter="0"/>
          <w:pgNumType w:fmt="upperRoman"/>
          <w:cols w:space="708"/>
          <w:docGrid w:linePitch="360"/>
        </w:sectPr>
      </w:pPr>
    </w:p>
    <w:p w14:paraId="3887F0FB" w14:textId="77777777" w:rsidR="00A819EE" w:rsidRDefault="00E12D80" w:rsidP="00074FC6">
      <w:pPr>
        <w:pStyle w:val="Heading1"/>
        <w:numPr>
          <w:ilvl w:val="0"/>
          <w:numId w:val="0"/>
        </w:numPr>
        <w:ind w:left="432" w:hanging="432"/>
      </w:pPr>
      <w:bookmarkStart w:id="25" w:name="_Toc300846278"/>
      <w:bookmarkStart w:id="26" w:name="_Ref300861479"/>
      <w:bookmarkStart w:id="27" w:name="_Toc321501192"/>
      <w:bookmarkStart w:id="28" w:name="_Toc321501570"/>
      <w:bookmarkStart w:id="29" w:name="_Toc340557391"/>
      <w:bookmarkStart w:id="30" w:name="_Toc340557409"/>
      <w:r>
        <w:lastRenderedPageBreak/>
        <w:t>Abkürzungsverzeichnis</w:t>
      </w:r>
      <w:bookmarkEnd w:id="25"/>
      <w:bookmarkEnd w:id="26"/>
      <w:bookmarkEnd w:id="27"/>
      <w:bookmarkEnd w:id="28"/>
      <w:bookmarkEnd w:id="29"/>
      <w:bookmarkEnd w:id="30"/>
    </w:p>
    <w:p w14:paraId="5234B243" w14:textId="77777777" w:rsidR="00F82893" w:rsidRPr="00890FCE" w:rsidRDefault="00C7592A" w:rsidP="00464B72">
      <w:pPr>
        <w:tabs>
          <w:tab w:val="left" w:pos="1985"/>
        </w:tabs>
      </w:pPr>
      <w:r w:rsidRPr="00890FCE">
        <w:t>ANSI</w:t>
      </w:r>
      <w:r w:rsidR="00F82893" w:rsidRPr="00890FCE">
        <w:tab/>
      </w:r>
      <w:r w:rsidRPr="00890FCE">
        <w:rPr>
          <w:u w:val="single"/>
        </w:rPr>
        <w:t>A</w:t>
      </w:r>
      <w:r w:rsidRPr="00890FCE">
        <w:t xml:space="preserve">merican </w:t>
      </w:r>
      <w:r w:rsidRPr="00890FCE">
        <w:rPr>
          <w:u w:val="single"/>
        </w:rPr>
        <w:t>N</w:t>
      </w:r>
      <w:r w:rsidRPr="00890FCE">
        <w:t>a</w:t>
      </w:r>
      <w:r w:rsidR="00F82893" w:rsidRPr="00890FCE">
        <w:t>t</w:t>
      </w:r>
      <w:r w:rsidRPr="00890FCE">
        <w:t>ional</w:t>
      </w:r>
      <w:r w:rsidR="00F82893" w:rsidRPr="00890FCE">
        <w:t xml:space="preserve"> </w:t>
      </w:r>
      <w:r w:rsidRPr="00890FCE">
        <w:rPr>
          <w:u w:val="single"/>
        </w:rPr>
        <w:t>S</w:t>
      </w:r>
      <w:r w:rsidRPr="00890FCE">
        <w:t xml:space="preserve">tandards </w:t>
      </w:r>
      <w:r w:rsidRPr="00890FCE">
        <w:rPr>
          <w:u w:val="single"/>
        </w:rPr>
        <w:t>I</w:t>
      </w:r>
      <w:r w:rsidRPr="00890FCE">
        <w:t>nstitute</w:t>
      </w:r>
    </w:p>
    <w:p w14:paraId="4AA78F74" w14:textId="77777777" w:rsidR="00106164" w:rsidRPr="00890FCE" w:rsidRDefault="00106164" w:rsidP="00464B72">
      <w:pPr>
        <w:tabs>
          <w:tab w:val="left" w:pos="1985"/>
        </w:tabs>
      </w:pPr>
    </w:p>
    <w:p w14:paraId="19372A30" w14:textId="77777777" w:rsidR="00F96677" w:rsidRPr="00890FCE" w:rsidRDefault="00F96677" w:rsidP="00464B72">
      <w:pPr>
        <w:tabs>
          <w:tab w:val="left" w:pos="1985"/>
        </w:tabs>
      </w:pPr>
    </w:p>
    <w:p w14:paraId="745A2D21" w14:textId="77777777" w:rsidR="00F96677" w:rsidRPr="00890FCE" w:rsidRDefault="00F96677" w:rsidP="00464B72">
      <w:pPr>
        <w:tabs>
          <w:tab w:val="left" w:pos="1985"/>
        </w:tabs>
        <w:sectPr w:rsidR="00F96677" w:rsidRPr="00890FCE" w:rsidSect="007239A7">
          <w:type w:val="oddPage"/>
          <w:pgSz w:w="11906" w:h="16838"/>
          <w:pgMar w:top="1417" w:right="1417" w:bottom="1134" w:left="1417" w:header="708" w:footer="708" w:gutter="0"/>
          <w:pgNumType w:fmt="upperRoman"/>
          <w:cols w:space="708"/>
          <w:docGrid w:linePitch="360"/>
        </w:sectPr>
      </w:pPr>
    </w:p>
    <w:p w14:paraId="428245F2" w14:textId="77777777" w:rsidR="00F96677" w:rsidRDefault="00F96677" w:rsidP="00F96677">
      <w:pPr>
        <w:pStyle w:val="Heading1"/>
        <w:numPr>
          <w:ilvl w:val="0"/>
          <w:numId w:val="0"/>
        </w:numPr>
        <w:ind w:left="432" w:hanging="432"/>
      </w:pPr>
      <w:bookmarkStart w:id="31" w:name="_Toc340557392"/>
      <w:bookmarkStart w:id="32" w:name="_Toc340557410"/>
      <w:r>
        <w:lastRenderedPageBreak/>
        <w:t>Symbolverzeichnis</w:t>
      </w:r>
      <w:bookmarkEnd w:id="31"/>
      <w:bookmarkEnd w:id="32"/>
    </w:p>
    <w:p w14:paraId="1AC2319A" w14:textId="77777777" w:rsidR="00DB0D78" w:rsidRPr="00D413F1" w:rsidRDefault="00DB0D78" w:rsidP="00DB0D78">
      <w:pPr>
        <w:tabs>
          <w:tab w:val="left" w:pos="1985"/>
        </w:tabs>
      </w:pPr>
      <w:r w:rsidRPr="00D413F1">
        <w:t>=</w:t>
      </w:r>
      <w:r w:rsidRPr="00D413F1">
        <w:tab/>
        <w:t>ist gleich</w:t>
      </w:r>
    </w:p>
    <w:p w14:paraId="26F5AEDF" w14:textId="77777777" w:rsidR="00F96677" w:rsidRDefault="00D413F1" w:rsidP="00464B72">
      <w:pPr>
        <w:tabs>
          <w:tab w:val="left" w:pos="1985"/>
        </w:tabs>
      </w:pPr>
      <w:r w:rsidRPr="00D413F1">
        <w:sym w:font="Symbol" w:char="F0C7"/>
      </w:r>
      <w:r>
        <w:tab/>
        <w:t>geschnitten mit</w:t>
      </w:r>
    </w:p>
    <w:p w14:paraId="3A427741" w14:textId="77777777" w:rsidR="00D413F1" w:rsidRDefault="00D413F1" w:rsidP="00464B72">
      <w:pPr>
        <w:tabs>
          <w:tab w:val="left" w:pos="1985"/>
        </w:tabs>
      </w:pPr>
      <w:r w:rsidRPr="08406356">
        <w:sym w:font="Symbol" w:char="F0CE"/>
      </w:r>
      <w:r>
        <w:tab/>
        <w:t>ist Element von</w:t>
      </w:r>
    </w:p>
    <w:p w14:paraId="22E5D514" w14:textId="77777777" w:rsidR="00D413F1" w:rsidRDefault="00D413F1" w:rsidP="00464B72">
      <w:pPr>
        <w:tabs>
          <w:tab w:val="left" w:pos="1985"/>
        </w:tabs>
      </w:pPr>
      <w:r w:rsidRPr="08A324E9">
        <w:sym w:font="Symbol" w:char="F0CD"/>
      </w:r>
      <w:r>
        <w:tab/>
        <w:t>ist Teilmenge von</w:t>
      </w:r>
    </w:p>
    <w:p w14:paraId="662C1949" w14:textId="77777777" w:rsidR="00D413F1" w:rsidRDefault="00D413F1" w:rsidP="00464B72">
      <w:pPr>
        <w:tabs>
          <w:tab w:val="left" w:pos="1985"/>
        </w:tabs>
      </w:pPr>
      <w:r w:rsidRPr="00D413F1">
        <w:rPr>
          <w:rFonts w:ascii="Cambria Math" w:hAnsi="Cambria Math" w:cs="Cambria Math"/>
        </w:rPr>
        <w:t>∀</w:t>
      </w:r>
      <w:r>
        <w:rPr>
          <w:rFonts w:ascii="Cambria Math" w:hAnsi="Cambria Math" w:cs="Cambria Math"/>
        </w:rPr>
        <w:tab/>
      </w:r>
      <w:r w:rsidR="00FC5FEE">
        <w:rPr>
          <w:rFonts w:ascii="Cambria Math" w:hAnsi="Cambria Math" w:cs="Cambria Math"/>
        </w:rPr>
        <w:t>für alle</w:t>
      </w:r>
    </w:p>
    <w:p w14:paraId="44D2E820" w14:textId="77777777" w:rsidR="00D413F1" w:rsidRPr="00C7592A" w:rsidRDefault="00D413F1" w:rsidP="00464B72">
      <w:pPr>
        <w:tabs>
          <w:tab w:val="left" w:pos="1985"/>
        </w:tabs>
        <w:rPr>
          <w:lang w:val="en-US"/>
        </w:rPr>
      </w:pPr>
    </w:p>
    <w:p w14:paraId="6A1FEEF6" w14:textId="77777777" w:rsidR="00342CB9" w:rsidRPr="00C7592A" w:rsidRDefault="00342CB9" w:rsidP="00464B72">
      <w:pPr>
        <w:tabs>
          <w:tab w:val="left" w:pos="1985"/>
        </w:tabs>
        <w:rPr>
          <w:lang w:val="en-US"/>
        </w:rPr>
      </w:pPr>
    </w:p>
    <w:p w14:paraId="661F3D50" w14:textId="77777777" w:rsidR="00FF53B2" w:rsidRPr="00C7592A" w:rsidRDefault="00FF53B2" w:rsidP="00464B72">
      <w:pPr>
        <w:tabs>
          <w:tab w:val="left" w:pos="1985"/>
        </w:tabs>
        <w:rPr>
          <w:lang w:val="en-US"/>
        </w:rPr>
        <w:sectPr w:rsidR="00FF53B2" w:rsidRPr="00C7592A" w:rsidSect="00DF1616">
          <w:type w:val="oddPage"/>
          <w:pgSz w:w="11906" w:h="16838"/>
          <w:pgMar w:top="1417" w:right="1417" w:bottom="1134" w:left="1417" w:header="708" w:footer="708" w:gutter="0"/>
          <w:pgNumType w:fmt="upperRoman"/>
          <w:cols w:space="708"/>
          <w:docGrid w:linePitch="360"/>
        </w:sectPr>
      </w:pPr>
    </w:p>
    <w:p w14:paraId="5780201F" w14:textId="77777777" w:rsidR="00016115" w:rsidRDefault="00B76E74" w:rsidP="000471BE">
      <w:pPr>
        <w:pStyle w:val="Heading1"/>
      </w:pPr>
      <w:bookmarkStart w:id="33" w:name="_Toc300846279"/>
      <w:bookmarkStart w:id="34" w:name="_Ref321499763"/>
      <w:bookmarkStart w:id="35" w:name="_Toc321501193"/>
      <w:bookmarkStart w:id="36" w:name="_Toc321501571"/>
      <w:bookmarkStart w:id="37" w:name="_Toc340557393"/>
      <w:bookmarkStart w:id="38" w:name="_Toc340557411"/>
      <w:bookmarkEnd w:id="33"/>
      <w:r>
        <w:lastRenderedPageBreak/>
        <w:t>Einleitung</w:t>
      </w:r>
      <w:bookmarkEnd w:id="34"/>
      <w:bookmarkEnd w:id="35"/>
      <w:bookmarkEnd w:id="36"/>
      <w:bookmarkEnd w:id="37"/>
      <w:bookmarkEnd w:id="38"/>
    </w:p>
    <w:p w14:paraId="695D1AFA" w14:textId="77777777" w:rsidR="00AA295C" w:rsidRDefault="001B2FF3" w:rsidP="00047B61">
      <w:pPr>
        <w:pStyle w:val="Heading2"/>
      </w:pPr>
      <w:bookmarkStart w:id="39" w:name="_Toc321501194"/>
      <w:bookmarkStart w:id="40" w:name="_Toc321501572"/>
      <w:bookmarkStart w:id="41" w:name="_Toc340557394"/>
      <w:bookmarkStart w:id="42" w:name="_Toc340557412"/>
      <w:r>
        <w:t>Problemstellung</w:t>
      </w:r>
      <w:bookmarkEnd w:id="39"/>
      <w:bookmarkEnd w:id="40"/>
      <w:bookmarkEnd w:id="41"/>
      <w:bookmarkEnd w:id="42"/>
    </w:p>
    <w:p w14:paraId="33E0E13B" w14:textId="77777777" w:rsidR="00E17F73" w:rsidRDefault="009C4546" w:rsidP="00AA295C">
      <w:r>
        <w:t xml:space="preserve">In diesem Abschnitt wird </w:t>
      </w:r>
      <w:r w:rsidR="000C33DF">
        <w:t xml:space="preserve">das </w:t>
      </w:r>
      <w:r w:rsidR="000C33DF" w:rsidRPr="005F45D2">
        <w:t>Problem</w:t>
      </w:r>
      <w:r w:rsidR="000C33DF">
        <w:t xml:space="preserve"> dargelegt, das der Arbeit zugrunde liegt.</w:t>
      </w:r>
    </w:p>
    <w:p w14:paraId="552D6A4D" w14:textId="77777777" w:rsidR="007E55BC" w:rsidRDefault="00133D64" w:rsidP="00AA295C">
      <w:r>
        <w:t xml:space="preserve">Bei einem </w:t>
      </w:r>
      <w:r w:rsidRPr="005F45D2">
        <w:rPr>
          <w:b/>
        </w:rPr>
        <w:t>Problem</w:t>
      </w:r>
      <w:r w:rsidR="008E0E2D">
        <w:rPr>
          <w:b/>
        </w:rPr>
        <w:t xml:space="preserve"> </w:t>
      </w:r>
      <w:r w:rsidR="00E17F73">
        <w:fldChar w:fldCharType="begin"/>
      </w:r>
      <w:r w:rsidR="00E17F73">
        <w:instrText xml:space="preserve"> XE "</w:instrText>
      </w:r>
      <w:r w:rsidR="00E17F73" w:rsidRPr="004938E4">
        <w:instrText>Problem</w:instrText>
      </w:r>
      <w:r w:rsidR="00E17F73">
        <w:instrText xml:space="preserve">" </w:instrText>
      </w:r>
      <w:r w:rsidR="00E17F73">
        <w:fldChar w:fldCharType="end"/>
      </w:r>
      <w:r w:rsidR="00E17F73">
        <w:t xml:space="preserve"> </w:t>
      </w:r>
      <w:r>
        <w:t xml:space="preserve">handelt es sich entsprechend seiner etymologischen Bedeutung (von </w:t>
      </w:r>
      <w:r w:rsidR="00A41530" w:rsidRPr="00A41530">
        <w:t xml:space="preserve">griech. πρόβλημα [próblēma]: »das Vorgelegte«) </w:t>
      </w:r>
      <w:r w:rsidR="00A41530">
        <w:t xml:space="preserve">nach um </w:t>
      </w:r>
      <w:r w:rsidR="00A41530" w:rsidRPr="00A41530">
        <w:t>eine Schwierigkeit</w:t>
      </w:r>
      <w:r w:rsidR="003A04E4">
        <w:t>,</w:t>
      </w:r>
      <w:r w:rsidR="003A04E4" w:rsidRPr="003A04E4">
        <w:t xml:space="preserve"> </w:t>
      </w:r>
      <w:r w:rsidR="003A04E4">
        <w:t>Unannehmlichkeit, schwer zu beantwortende Frage oder (schwierige, noch ungelöste) Aufgabe.</w:t>
      </w:r>
      <w:r w:rsidR="00D84005">
        <w:rPr>
          <w:rStyle w:val="FootnoteReference"/>
        </w:rPr>
        <w:footnoteReference w:id="2"/>
      </w:r>
      <w:r w:rsidR="00E17F73">
        <w:t xml:space="preserve"> </w:t>
      </w:r>
      <w:r w:rsidR="0017790A" w:rsidRPr="0017790A">
        <w:t xml:space="preserve">Ein Problem ist </w:t>
      </w:r>
      <w:r w:rsidR="0017790A">
        <w:t xml:space="preserve">in allgemeiner Form </w:t>
      </w:r>
      <w:r w:rsidR="0017790A" w:rsidRPr="0017790A">
        <w:t>ein</w:t>
      </w:r>
      <w:r w:rsidR="0017790A">
        <w:t>e</w:t>
      </w:r>
      <w:r w:rsidR="0017790A" w:rsidRPr="0017790A">
        <w:t xml:space="preserve"> unbefriedigende oder schwierige Situation</w:t>
      </w:r>
      <w:r w:rsidR="0017790A">
        <w:t>, also eine</w:t>
      </w:r>
      <w:r w:rsidR="0017790A" w:rsidRPr="0017790A">
        <w:t xml:space="preserve"> </w:t>
      </w:r>
      <w:r w:rsidR="0017790A">
        <w:t xml:space="preserve">Situation, die </w:t>
      </w:r>
      <w:r w:rsidR="0017790A" w:rsidRPr="0017790A">
        <w:t>einem subjektiven Empfi</w:t>
      </w:r>
      <w:r w:rsidR="0017790A">
        <w:t>nden nach einen Mangel aufweist.</w:t>
      </w:r>
    </w:p>
    <w:p w14:paraId="4A53EBF5" w14:textId="77777777" w:rsidR="00AF7B28" w:rsidRDefault="002B1B21" w:rsidP="00AF7B28">
      <w:pPr>
        <w:pStyle w:val="Heading2"/>
      </w:pPr>
      <w:bookmarkStart w:id="43" w:name="_Ref300864031"/>
      <w:bookmarkStart w:id="44" w:name="_Toc321501195"/>
      <w:bookmarkStart w:id="45" w:name="_Toc321501573"/>
      <w:bookmarkStart w:id="46" w:name="_Toc340557395"/>
      <w:bookmarkStart w:id="47" w:name="_Toc340557413"/>
      <w:r>
        <w:t xml:space="preserve">Lösung/Zielsetzung und </w:t>
      </w:r>
      <w:r w:rsidR="001A7EE7">
        <w:t xml:space="preserve">methodische </w:t>
      </w:r>
      <w:r w:rsidR="00133D64">
        <w:t>Vorgehensweise</w:t>
      </w:r>
      <w:bookmarkEnd w:id="43"/>
      <w:bookmarkEnd w:id="44"/>
      <w:bookmarkEnd w:id="45"/>
      <w:bookmarkEnd w:id="46"/>
      <w:bookmarkEnd w:id="47"/>
    </w:p>
    <w:p w14:paraId="108FE3A2" w14:textId="77777777" w:rsidR="009E0B0A" w:rsidRDefault="009005C2" w:rsidP="00AA295C">
      <w:r>
        <w:t>In diesem Kapitelabschnitt werden</w:t>
      </w:r>
      <w:r w:rsidR="00861B06">
        <w:t xml:space="preserve"> die anvisierte Lösung, auch als Ziel zu interpretieren, sowie diejenigen zum Einsatz kommenden wissenschaftlichen Methoden kurz umrissen, die der Zielerreichung dienen.</w:t>
      </w:r>
    </w:p>
    <w:p w14:paraId="7B1C7838" w14:textId="77777777" w:rsidR="00F92CF7" w:rsidRDefault="005F45D2" w:rsidP="00AA295C">
      <w:r>
        <w:t xml:space="preserve">Der Begriff </w:t>
      </w:r>
      <w:r w:rsidRPr="005F45D2">
        <w:rPr>
          <w:b/>
        </w:rPr>
        <w:t>Lösung</w:t>
      </w:r>
      <w:r w:rsidR="0099584F">
        <w:fldChar w:fldCharType="begin"/>
      </w:r>
      <w:r w:rsidR="0099584F">
        <w:instrText xml:space="preserve"> XE "</w:instrText>
      </w:r>
      <w:r w:rsidR="0099584F" w:rsidRPr="00181323">
        <w:instrText>Lösung</w:instrText>
      </w:r>
      <w:r w:rsidR="0099584F">
        <w:instrText xml:space="preserve">" </w:instrText>
      </w:r>
      <w:r w:rsidR="0099584F">
        <w:fldChar w:fldCharType="end"/>
      </w:r>
      <w:r w:rsidR="000E5398">
        <w:t xml:space="preserve"> </w:t>
      </w:r>
      <w:r>
        <w:t>weist eine Reihe von Bedeutungen auf:</w:t>
      </w:r>
      <w:r w:rsidR="00BF11FC" w:rsidRPr="00BF11FC">
        <w:t xml:space="preserve"> gemeisterte oder bewältigte Schwierigkeit, ein durch Nachdenken aufgefundenes oder gewonnenes Ergebnis, Aufhebung; Flüssigkeit, in der ein anderer Stoff gelöst ist (Physik, Chemie)</w:t>
      </w:r>
      <w:r w:rsidR="00BF11FC">
        <w:t>.</w:t>
      </w:r>
      <w:r w:rsidR="00BF11FC">
        <w:rPr>
          <w:rStyle w:val="FootnoteReference"/>
        </w:rPr>
        <w:footnoteReference w:id="3"/>
      </w:r>
      <w:r w:rsidR="00930C7B" w:rsidRPr="00930C7B">
        <w:t xml:space="preserve"> Eine Lösung ist ein bewusst herbeigeführter, eingetretener Zustand, der gegebenenfalls als befriedigend (mangellos) eingestuft wird. Eine Lösung als eingetretener, ggf. befriedigender Zustand</w:t>
      </w:r>
      <w:r w:rsidR="00FE3FF9">
        <w:t xml:space="preserve"> </w:t>
      </w:r>
      <w:r w:rsidR="00930C7B" w:rsidRPr="00930C7B">
        <w:t>ist im Idealfall mit dem Erreichen eines Ziels g</w:t>
      </w:r>
      <w:r w:rsidR="00930C7B">
        <w:t>l</w:t>
      </w:r>
      <w:r w:rsidR="00930C7B" w:rsidRPr="00930C7B">
        <w:t>eichzusetzen, sofern der eingetretene Zustand (Lösung) mit dem ursprünglich anvisierten Zustand (Ziel) übereinstimmt.</w:t>
      </w:r>
    </w:p>
    <w:p w14:paraId="0E3CE94B" w14:textId="77777777" w:rsidR="00A52311" w:rsidRDefault="00AD452B" w:rsidP="00AA295C">
      <w:r>
        <w:t xml:space="preserve">Eine </w:t>
      </w:r>
      <w:r w:rsidRPr="00AD452B">
        <w:rPr>
          <w:b/>
        </w:rPr>
        <w:t>Methode</w:t>
      </w:r>
      <w:r>
        <w:fldChar w:fldCharType="begin"/>
      </w:r>
      <w:r>
        <w:instrText xml:space="preserve"> XE "</w:instrText>
      </w:r>
      <w:r w:rsidRPr="003F47D3">
        <w:instrText>Methode</w:instrText>
      </w:r>
      <w:r>
        <w:instrText xml:space="preserve">" </w:instrText>
      </w:r>
      <w:r>
        <w:fldChar w:fldCharType="end"/>
      </w:r>
      <w:r>
        <w:t xml:space="preserve"> </w:t>
      </w:r>
      <w:r w:rsidR="00A52311" w:rsidRPr="00A52311">
        <w:t>(von griech. μέθοδος [méthodos]: »Weg auf ein Ziel hin«)</w:t>
      </w:r>
      <w:r w:rsidR="007E2373">
        <w:rPr>
          <w:rStyle w:val="FootnoteReference"/>
        </w:rPr>
        <w:footnoteReference w:id="4"/>
      </w:r>
      <w:r w:rsidR="00A52311">
        <w:t xml:space="preserve"> </w:t>
      </w:r>
      <w:r w:rsidR="007E2373">
        <w:t xml:space="preserve">bezeichnet </w:t>
      </w:r>
      <w:r w:rsidR="00A52311" w:rsidRPr="00A52311">
        <w:t>ein planmäßiges und systematisches, das heißt nach bestimmten Grundsätzen</w:t>
      </w:r>
      <w:r w:rsidR="00441D2E">
        <w:t xml:space="preserve"> (Prinzipien)</w:t>
      </w:r>
      <w:r w:rsidR="00A52311" w:rsidRPr="00A52311">
        <w:t xml:space="preserve"> und Regeln geordnetes Verfahren</w:t>
      </w:r>
      <w:r w:rsidR="00A52311">
        <w:t xml:space="preserve"> </w:t>
      </w:r>
      <w:r w:rsidR="00A52311" w:rsidRPr="00A52311">
        <w:t>zur Erreichung eines Ziels</w:t>
      </w:r>
      <w:r w:rsidR="007E2373">
        <w:t>.</w:t>
      </w:r>
      <w:r w:rsidR="007E2373">
        <w:rPr>
          <w:rStyle w:val="FootnoteReference"/>
        </w:rPr>
        <w:footnoteReference w:id="5"/>
      </w:r>
    </w:p>
    <w:p w14:paraId="51CE99EB" w14:textId="77777777" w:rsidR="005105CF" w:rsidRDefault="00316D8A" w:rsidP="005105CF">
      <w:pPr>
        <w:pStyle w:val="Heading2"/>
      </w:pPr>
      <w:bookmarkStart w:id="48" w:name="_Toc321501196"/>
      <w:bookmarkStart w:id="49" w:name="_Toc321501574"/>
      <w:bookmarkStart w:id="50" w:name="_Toc340557396"/>
      <w:bookmarkStart w:id="51" w:name="_Toc340557414"/>
      <w:r>
        <w:t>Forschungsansatz</w:t>
      </w:r>
      <w:bookmarkEnd w:id="48"/>
      <w:bookmarkEnd w:id="49"/>
      <w:bookmarkEnd w:id="50"/>
      <w:bookmarkEnd w:id="51"/>
    </w:p>
    <w:p w14:paraId="7DF3A4A2" w14:textId="77777777" w:rsidR="005105CF" w:rsidRDefault="00316D8A" w:rsidP="00AA295C">
      <w:r>
        <w:t>Dieser optionale Kapitelabschnitt</w:t>
      </w:r>
      <w:r w:rsidR="00A5742A">
        <w:t>, der eher in Dissertations- und Habilitationsschriften verwendet wird,</w:t>
      </w:r>
      <w:r>
        <w:t xml:space="preserve"> beleuchtet</w:t>
      </w:r>
      <w:r w:rsidR="00144B90">
        <w:t xml:space="preserve"> in grob skizzierter Weise den der Arbeit zugrunde gelegten Forschungsansatz. </w:t>
      </w:r>
      <w:r w:rsidR="00A964AD">
        <w:t>Dabei werden generelle Fragen nach den verfolgten Forschungszielen (Erkenntnis-/Gestaltungziele), der gefolgten Forschungsstrategie (Strategie im Entdeckungs- oder im Begründungszusammenhang)</w:t>
      </w:r>
      <w:r w:rsidR="00CF1CB9">
        <w:t xml:space="preserve"> und den verwendeten Forschungsmethoden (Erkenntnis- und Gestaltungsmethoden)</w:t>
      </w:r>
      <w:r w:rsidR="00A54285">
        <w:t xml:space="preserve">. Darüber hinaus kann </w:t>
      </w:r>
      <w:r w:rsidR="00EA5585">
        <w:t xml:space="preserve">auch </w:t>
      </w:r>
      <w:r w:rsidR="00A54285">
        <w:t>kurz auf die Techniken der Datenauswertung eingegangen werden.</w:t>
      </w:r>
    </w:p>
    <w:p w14:paraId="06FFDA02" w14:textId="77777777" w:rsidR="004604AF" w:rsidRDefault="00404208" w:rsidP="004604AF">
      <w:pPr>
        <w:pStyle w:val="Heading2"/>
      </w:pPr>
      <w:bookmarkStart w:id="52" w:name="_Toc321501197"/>
      <w:bookmarkStart w:id="53" w:name="_Toc321501575"/>
      <w:bookmarkStart w:id="54" w:name="_Toc340557397"/>
      <w:bookmarkStart w:id="55" w:name="_Toc340557415"/>
      <w:r>
        <w:lastRenderedPageBreak/>
        <w:t>Aufbau der Arbeit</w:t>
      </w:r>
      <w:bookmarkEnd w:id="52"/>
      <w:bookmarkEnd w:id="53"/>
      <w:bookmarkEnd w:id="54"/>
      <w:bookmarkEnd w:id="55"/>
    </w:p>
    <w:p w14:paraId="205B3BA5" w14:textId="77777777" w:rsidR="00E70F38" w:rsidRPr="00B16719" w:rsidRDefault="00404208" w:rsidP="00E70F38">
      <w:r>
        <w:t>Dieser Abschnitt beschreibt grob den Aufbau der vorliegenden Arbeit. Der Aufbau einer Arbeit kann neben einer textuellen Beschreibung auch grafisch dargestellt sein.</w:t>
      </w:r>
    </w:p>
    <w:p w14:paraId="670BF644" w14:textId="77777777" w:rsidR="004604AF" w:rsidRDefault="00404208" w:rsidP="004604AF">
      <w:r>
        <w:t xml:space="preserve">In </w:t>
      </w:r>
      <w:r w:rsidRPr="00404208">
        <w:rPr>
          <w:b/>
        </w:rPr>
        <w:t xml:space="preserve">Kapitel </w:t>
      </w:r>
      <w:r w:rsidRPr="00404208">
        <w:rPr>
          <w:b/>
        </w:rPr>
        <w:fldChar w:fldCharType="begin"/>
      </w:r>
      <w:r w:rsidRPr="00404208">
        <w:rPr>
          <w:b/>
        </w:rPr>
        <w:instrText xml:space="preserve"> REF _Ref321499763 \r \h </w:instrText>
      </w:r>
      <w:r>
        <w:rPr>
          <w:b/>
        </w:rPr>
        <w:instrText xml:space="preserve"> \* MERGEFORMAT </w:instrText>
      </w:r>
      <w:r w:rsidRPr="00404208">
        <w:rPr>
          <w:b/>
        </w:rPr>
      </w:r>
      <w:r w:rsidRPr="00404208">
        <w:rPr>
          <w:b/>
        </w:rPr>
        <w:fldChar w:fldCharType="separate"/>
      </w:r>
      <w:r w:rsidR="00887585">
        <w:rPr>
          <w:b/>
        </w:rPr>
        <w:t>1</w:t>
      </w:r>
      <w:r w:rsidRPr="00404208">
        <w:rPr>
          <w:b/>
        </w:rPr>
        <w:fldChar w:fldCharType="end"/>
      </w:r>
      <w:r>
        <w:t xml:space="preserve"> erfolgt die Einleitung zu dieser Arbeit. In der Einleitung werden</w:t>
      </w:r>
      <w:r w:rsidR="001F7DA3">
        <w:t xml:space="preserve"> die Problemstellung, die anvisierte Lösung</w:t>
      </w:r>
      <w:r w:rsidR="00A81097">
        <w:t xml:space="preserve"> bzw. </w:t>
      </w:r>
      <w:r w:rsidR="001F7DA3">
        <w:t>die Zielsetzung sowie die zur Erreichung de</w:t>
      </w:r>
      <w:r w:rsidR="000E0CD9">
        <w:t>r</w:t>
      </w:r>
      <w:r w:rsidR="001F7DA3">
        <w:t xml:space="preserve"> Ziel</w:t>
      </w:r>
      <w:r w:rsidR="000E0CD9">
        <w:t>e</w:t>
      </w:r>
      <w:r w:rsidR="001F7DA3">
        <w:t xml:space="preserve"> notwendigen methodischen Vorgehensweisen </w:t>
      </w:r>
      <w:r w:rsidR="0015750A">
        <w:t xml:space="preserve">grob </w:t>
      </w:r>
      <w:r w:rsidR="001F7DA3">
        <w:t>skizziert.</w:t>
      </w:r>
    </w:p>
    <w:p w14:paraId="50F379ED" w14:textId="77777777" w:rsidR="00404208" w:rsidRDefault="00975463" w:rsidP="004604AF">
      <w:r>
        <w:t xml:space="preserve">In </w:t>
      </w:r>
      <w:r w:rsidRPr="00975463">
        <w:rPr>
          <w:b/>
        </w:rPr>
        <w:t xml:space="preserve">Kapitel </w:t>
      </w:r>
      <w:r w:rsidR="00F84AFC">
        <w:rPr>
          <w:b/>
        </w:rPr>
        <w:fldChar w:fldCharType="begin"/>
      </w:r>
      <w:r w:rsidR="00F84AFC">
        <w:rPr>
          <w:b/>
        </w:rPr>
        <w:instrText xml:space="preserve"> REF _Ref340000973 \r \h </w:instrText>
      </w:r>
      <w:r w:rsidR="00F84AFC">
        <w:rPr>
          <w:b/>
        </w:rPr>
      </w:r>
      <w:r w:rsidR="00F84AFC">
        <w:rPr>
          <w:b/>
        </w:rPr>
        <w:fldChar w:fldCharType="separate"/>
      </w:r>
      <w:r w:rsidR="00887585">
        <w:rPr>
          <w:b/>
        </w:rPr>
        <w:t>2</w:t>
      </w:r>
      <w:r w:rsidR="00F84AFC">
        <w:rPr>
          <w:b/>
        </w:rPr>
        <w:fldChar w:fldCharType="end"/>
      </w:r>
      <w:r>
        <w:t xml:space="preserve"> </w:t>
      </w:r>
      <w:r w:rsidR="00593527">
        <w:t>wird/werden</w:t>
      </w:r>
      <w:r>
        <w:t>…</w:t>
      </w:r>
    </w:p>
    <w:p w14:paraId="2799502B" w14:textId="77777777" w:rsidR="00975463" w:rsidRDefault="00975463" w:rsidP="004604AF">
      <w:r w:rsidRPr="00975463">
        <w:rPr>
          <w:b/>
        </w:rPr>
        <w:t xml:space="preserve">Kapitel </w:t>
      </w:r>
      <w:r w:rsidR="00F84AFC">
        <w:rPr>
          <w:b/>
        </w:rPr>
        <w:fldChar w:fldCharType="begin"/>
      </w:r>
      <w:r w:rsidR="00F84AFC">
        <w:rPr>
          <w:b/>
        </w:rPr>
        <w:instrText xml:space="preserve"> REF _Ref340000982 \r \h </w:instrText>
      </w:r>
      <w:r w:rsidR="00F84AFC">
        <w:rPr>
          <w:b/>
        </w:rPr>
      </w:r>
      <w:r w:rsidR="00F84AFC">
        <w:rPr>
          <w:b/>
        </w:rPr>
        <w:fldChar w:fldCharType="separate"/>
      </w:r>
      <w:r w:rsidR="00887585">
        <w:rPr>
          <w:b/>
        </w:rPr>
        <w:t>3</w:t>
      </w:r>
      <w:r w:rsidR="00F84AFC">
        <w:rPr>
          <w:b/>
        </w:rPr>
        <w:fldChar w:fldCharType="end"/>
      </w:r>
      <w:r>
        <w:t xml:space="preserve"> behandelt…</w:t>
      </w:r>
    </w:p>
    <w:p w14:paraId="3FA537A5" w14:textId="77777777" w:rsidR="00975463" w:rsidRPr="004604AF" w:rsidRDefault="00975463" w:rsidP="004604AF">
      <w:r>
        <w:t>usw.</w:t>
      </w:r>
    </w:p>
    <w:p w14:paraId="40548D5B" w14:textId="77777777" w:rsidR="007E5030" w:rsidRDefault="007E5030" w:rsidP="007E5030"/>
    <w:p w14:paraId="06BFC2CA" w14:textId="77777777" w:rsidR="00AA295C" w:rsidRDefault="00AA295C" w:rsidP="007E5030">
      <w:pPr>
        <w:sectPr w:rsidR="00AA295C" w:rsidSect="00EB5CFA">
          <w:type w:val="oddPage"/>
          <w:pgSz w:w="11906" w:h="16838"/>
          <w:pgMar w:top="1417" w:right="1417" w:bottom="1134" w:left="1417" w:header="708" w:footer="709" w:gutter="0"/>
          <w:pgNumType w:start="1"/>
          <w:cols w:space="708"/>
          <w:docGrid w:linePitch="360"/>
        </w:sectPr>
      </w:pPr>
    </w:p>
    <w:p w14:paraId="05A073FD" w14:textId="77777777" w:rsidR="00CC3F71" w:rsidRDefault="009346C3" w:rsidP="00CC3F71">
      <w:pPr>
        <w:pStyle w:val="Heading1"/>
      </w:pPr>
      <w:bookmarkStart w:id="56" w:name="_Toc321501198"/>
      <w:bookmarkStart w:id="57" w:name="_Toc321501576"/>
      <w:bookmarkStart w:id="58" w:name="_Ref340000973"/>
      <w:bookmarkStart w:id="59" w:name="_Toc340557398"/>
      <w:bookmarkStart w:id="60" w:name="_Toc340557416"/>
      <w:r>
        <w:lastRenderedPageBreak/>
        <w:t>Kapitelüberschrift</w:t>
      </w:r>
      <w:bookmarkEnd w:id="56"/>
      <w:bookmarkEnd w:id="57"/>
      <w:bookmarkEnd w:id="58"/>
      <w:bookmarkEnd w:id="59"/>
      <w:bookmarkEnd w:id="60"/>
    </w:p>
    <w:p w14:paraId="778E51A7" w14:textId="77777777" w:rsidR="00E45330" w:rsidRDefault="009346C3" w:rsidP="00E45330">
      <w:r>
        <w:t>Hier beginnt der Theorieblock.</w:t>
      </w:r>
      <w:r w:rsidR="0051472B">
        <w:t xml:space="preserve"> </w:t>
      </w:r>
      <w:r w:rsidR="003C564D">
        <w:t>Dieser kann mehrere Kapitel umfassen.</w:t>
      </w:r>
      <w:r w:rsidR="00AD7946">
        <w:t xml:space="preserve"> Bitte vermeiden Sie Kapitalüberschriften der Art „Grundlegende Begriffe“ oder gar „Theoretische Grundlagen“.</w:t>
      </w:r>
    </w:p>
    <w:p w14:paraId="29DF5BF8" w14:textId="77777777" w:rsidR="001867EC" w:rsidRDefault="001867EC" w:rsidP="00E45330"/>
    <w:p w14:paraId="78D80CEF" w14:textId="77777777" w:rsidR="00033322" w:rsidRDefault="00033322" w:rsidP="00033322">
      <w:pPr>
        <w:pStyle w:val="Begriffsdefinition"/>
      </w:pPr>
      <w:r>
        <w:t xml:space="preserve">Eine </w:t>
      </w:r>
      <w:r w:rsidRPr="00033322">
        <w:rPr>
          <w:b/>
        </w:rPr>
        <w:t>Idee</w:t>
      </w:r>
      <w:r>
        <w:fldChar w:fldCharType="begin"/>
      </w:r>
      <w:r>
        <w:instrText xml:space="preserve"> XE "</w:instrText>
      </w:r>
      <w:r w:rsidRPr="007C3032">
        <w:instrText>Idee</w:instrText>
      </w:r>
      <w:r>
        <w:instrText xml:space="preserve">" </w:instrText>
      </w:r>
      <w:r>
        <w:fldChar w:fldCharType="end"/>
      </w:r>
      <w:r>
        <w:t xml:space="preserve"> </w:t>
      </w:r>
      <w:r w:rsidRPr="00D36745">
        <w:t xml:space="preserve">(von griech. ἰδέα [idéa]: </w:t>
      </w:r>
      <w:r>
        <w:t>»Vorstellung«, »Meinung«, »Aussehen«; »Erscheinung«, »Gestalt«, »Beschaffenheit«, »Art«, »Form«, »</w:t>
      </w:r>
      <w:r w:rsidRPr="000F647B">
        <w:t>Urbild</w:t>
      </w:r>
      <w:r>
        <w:t>«</w:t>
      </w:r>
      <w:r w:rsidRPr="00D36745">
        <w:t xml:space="preserve">) </w:t>
      </w:r>
      <w:r>
        <w:t xml:space="preserve">ist </w:t>
      </w:r>
      <w:r w:rsidRPr="00D36745">
        <w:t>eine geistige Vorstellung</w:t>
      </w:r>
      <w:r>
        <w:t>,</w:t>
      </w:r>
      <w:r w:rsidRPr="004A4D9F">
        <w:t xml:space="preserve"> </w:t>
      </w:r>
      <w:r>
        <w:t xml:space="preserve">ein </w:t>
      </w:r>
      <w:r w:rsidRPr="000F647B">
        <w:t>Gedanke</w:t>
      </w:r>
      <w:r w:rsidR="00EB42DE">
        <w:t xml:space="preserve"> </w:t>
      </w:r>
      <w:r>
        <w:t>oder</w:t>
      </w:r>
      <w:r w:rsidRPr="000F647B">
        <w:t xml:space="preserve"> Einfall</w:t>
      </w:r>
      <w:r>
        <w:t>.</w:t>
      </w:r>
      <w:r>
        <w:rPr>
          <w:rStyle w:val="FootnoteReference"/>
        </w:rPr>
        <w:footnoteReference w:id="6"/>
      </w:r>
    </w:p>
    <w:p w14:paraId="137536D8" w14:textId="77777777" w:rsidR="00033322" w:rsidRDefault="00033322" w:rsidP="00E45330"/>
    <w:p w14:paraId="12C5C66D" w14:textId="77777777" w:rsidR="00AA295C" w:rsidRDefault="00AA295C" w:rsidP="007E5030"/>
    <w:p w14:paraId="485A01CA" w14:textId="77777777" w:rsidR="00AA295C" w:rsidRDefault="00AA295C" w:rsidP="007E5030">
      <w:pPr>
        <w:sectPr w:rsidR="00AA295C" w:rsidSect="00935CBE">
          <w:type w:val="oddPage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0037315" w14:textId="77777777" w:rsidR="00CC3F71" w:rsidRDefault="00E8548B" w:rsidP="00CC3F71">
      <w:pPr>
        <w:pStyle w:val="Heading1"/>
      </w:pPr>
      <w:bookmarkStart w:id="61" w:name="_Toc321501199"/>
      <w:bookmarkStart w:id="62" w:name="_Toc321501577"/>
      <w:bookmarkStart w:id="63" w:name="_Ref340000982"/>
      <w:bookmarkStart w:id="64" w:name="_Toc340557399"/>
      <w:bookmarkStart w:id="65" w:name="_Toc340557417"/>
      <w:r>
        <w:lastRenderedPageBreak/>
        <w:t>Kapitelüberschrift</w:t>
      </w:r>
      <w:bookmarkEnd w:id="61"/>
      <w:bookmarkEnd w:id="62"/>
      <w:bookmarkEnd w:id="63"/>
      <w:bookmarkEnd w:id="64"/>
      <w:bookmarkEnd w:id="65"/>
    </w:p>
    <w:p w14:paraId="5F62B828" w14:textId="77777777" w:rsidR="00034FF1" w:rsidRDefault="00034FF1" w:rsidP="007E5030"/>
    <w:p w14:paraId="693FB3F7" w14:textId="77777777" w:rsidR="000D4E2E" w:rsidRDefault="000D4E2E" w:rsidP="007E5030"/>
    <w:p w14:paraId="4BE7F7FA" w14:textId="77777777" w:rsidR="000D4E2E" w:rsidRDefault="000D4E2E" w:rsidP="007E5030">
      <w:pPr>
        <w:sectPr w:rsidR="000D4E2E" w:rsidSect="00935CBE">
          <w:type w:val="oddPage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1D210538" w14:textId="77777777" w:rsidR="000D4E2E" w:rsidRDefault="00246C03" w:rsidP="00630B05">
      <w:pPr>
        <w:pStyle w:val="Heading1"/>
      </w:pPr>
      <w:bookmarkStart w:id="66" w:name="_Toc340557400"/>
      <w:bookmarkStart w:id="67" w:name="_Toc340557418"/>
      <w:r>
        <w:lastRenderedPageBreak/>
        <w:t>Kurze Zusammenfassung, k</w:t>
      </w:r>
      <w:r w:rsidR="00630B05">
        <w:t>ritische Reflexion</w:t>
      </w:r>
      <w:r w:rsidR="0052044E">
        <w:t xml:space="preserve"> und Ausblick</w:t>
      </w:r>
      <w:bookmarkEnd w:id="66"/>
      <w:bookmarkEnd w:id="67"/>
    </w:p>
    <w:p w14:paraId="16D1EF31" w14:textId="77777777" w:rsidR="00E80A3A" w:rsidRDefault="004C4B34" w:rsidP="006A7A47">
      <w:r>
        <w:t xml:space="preserve">In diesem Kapitel wird die eigene Arbeit </w:t>
      </w:r>
      <w:r w:rsidR="00A40B40">
        <w:t xml:space="preserve">nach einer kurzen Zusammenfassung </w:t>
      </w:r>
      <w:r>
        <w:t>selbstkritisch beleuchtet.</w:t>
      </w:r>
    </w:p>
    <w:p w14:paraId="0ED1E6F9" w14:textId="77777777" w:rsidR="00630B05" w:rsidRDefault="007D424A" w:rsidP="006A7A47">
      <w:r>
        <w:t>Eine wissenschaftliche Arbeit widmet sich in der Regel einer bestimmten Thematik und klammert – da bekanntermaßen nicht "die ganze Welt" behandelt werden kann – andere Themen aus. Diese anderen Themen können jedoch für die eigene Arbeit nicht unbedeutsam, ja sogar wichtig sein</w:t>
      </w:r>
      <w:r w:rsidR="00642D09">
        <w:t>, jedoch nicht so wichtig, als dass man sie in die eigene Arbeit mitaufgenommen hätte.</w:t>
      </w:r>
      <w:r w:rsidR="009E59A3">
        <w:t xml:space="preserve"> </w:t>
      </w:r>
      <w:r w:rsidR="00E80A3A">
        <w:t xml:space="preserve">Und exakt hier bietet sich die Möglichkeit auf derartige Themen und deren Bedeutung </w:t>
      </w:r>
      <w:r w:rsidR="00075E3E">
        <w:t>(</w:t>
      </w:r>
      <w:r w:rsidR="00E80A3A">
        <w:t>kurz</w:t>
      </w:r>
      <w:r w:rsidR="00075E3E">
        <w:t>)</w:t>
      </w:r>
      <w:r w:rsidR="00E80A3A">
        <w:t xml:space="preserve"> hinzuweisen</w:t>
      </w:r>
      <w:r w:rsidR="00DB5C90">
        <w:t>.</w:t>
      </w:r>
    </w:p>
    <w:p w14:paraId="25968C77" w14:textId="77777777" w:rsidR="004C4B34" w:rsidRPr="007E5030" w:rsidRDefault="00A22C05" w:rsidP="007E5030">
      <w:r>
        <w:t xml:space="preserve">Darüber hinaus besteht ebenso die Möglichkeit, </w:t>
      </w:r>
      <w:r w:rsidR="00DC789E">
        <w:t xml:space="preserve">einen Ausblick über weiterführende Tätigkeiten in diesem thematischen Umfeld zu geben sowie einen diesbezüglich </w:t>
      </w:r>
      <w:r>
        <w:t>künftigen Forschungsbedarf aufzuzeigen.</w:t>
      </w:r>
    </w:p>
    <w:p w14:paraId="1B9778F0" w14:textId="77777777" w:rsidR="005C3C86" w:rsidRDefault="005C3C86" w:rsidP="008403B4"/>
    <w:p w14:paraId="1D076283" w14:textId="77777777" w:rsidR="00FF53B2" w:rsidRDefault="00FF53B2" w:rsidP="008403B4">
      <w:pPr>
        <w:sectPr w:rsidR="00FF53B2" w:rsidSect="00935CBE">
          <w:type w:val="oddPage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F5AEE77" w14:textId="77777777" w:rsidR="001A220A" w:rsidRDefault="001A220A" w:rsidP="001A220A">
      <w:pPr>
        <w:pStyle w:val="Heading1"/>
        <w:numPr>
          <w:ilvl w:val="0"/>
          <w:numId w:val="0"/>
        </w:numPr>
        <w:ind w:left="432" w:hanging="432"/>
      </w:pPr>
      <w:bookmarkStart w:id="68" w:name="_Ref300861469"/>
      <w:bookmarkStart w:id="69" w:name="_Toc321501200"/>
      <w:bookmarkStart w:id="70" w:name="_Toc321501578"/>
      <w:bookmarkStart w:id="71" w:name="_Toc340557401"/>
      <w:bookmarkStart w:id="72" w:name="_Toc340557419"/>
      <w:r>
        <w:lastRenderedPageBreak/>
        <w:t>Glossar</w:t>
      </w:r>
      <w:bookmarkEnd w:id="68"/>
      <w:bookmarkEnd w:id="69"/>
      <w:bookmarkEnd w:id="70"/>
      <w:bookmarkEnd w:id="71"/>
      <w:bookmarkEnd w:id="72"/>
    </w:p>
    <w:p w14:paraId="1E7B31E2" w14:textId="77777777" w:rsidR="001A220A" w:rsidRDefault="00FB603F" w:rsidP="00564D4A">
      <w:r>
        <w:t>In diesem optionalen Abschnitt lassen sich wichtige und zentrale Begriffe übersichtsartig aufführen und mit (Kurz-)Definitionen versehen.</w:t>
      </w:r>
    </w:p>
    <w:p w14:paraId="77357F18" w14:textId="77777777" w:rsidR="00296A6A" w:rsidRDefault="00296A6A" w:rsidP="00564D4A"/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9"/>
        <w:gridCol w:w="7557"/>
      </w:tblGrid>
      <w:tr w:rsidR="00A06FB9" w14:paraId="5777AC7E" w14:textId="77777777" w:rsidTr="002B51A9">
        <w:tc>
          <w:tcPr>
            <w:tcW w:w="1560" w:type="dxa"/>
          </w:tcPr>
          <w:p w14:paraId="5A59AD4F" w14:textId="77777777" w:rsidR="00A06FB9" w:rsidRPr="00A06FB9" w:rsidRDefault="00A06FB9" w:rsidP="00A06FB9">
            <w:pPr>
              <w:spacing w:before="60" w:after="60"/>
              <w:rPr>
                <w:b/>
              </w:rPr>
            </w:pPr>
            <w:r w:rsidRPr="00A06FB9">
              <w:rPr>
                <w:b/>
              </w:rPr>
              <w:t>Idee</w:t>
            </w:r>
          </w:p>
        </w:tc>
        <w:tc>
          <w:tcPr>
            <w:tcW w:w="7686" w:type="dxa"/>
          </w:tcPr>
          <w:p w14:paraId="3D5A97A0" w14:textId="77777777" w:rsidR="00A06FB9" w:rsidRDefault="00A06FB9" w:rsidP="00A06FB9">
            <w:pPr>
              <w:spacing w:before="60" w:after="60"/>
            </w:pPr>
            <w:r>
              <w:t>Vorstellung, Gedanke, Einfall, Gedächtnisinhalt</w:t>
            </w:r>
            <w:r w:rsidR="00EB77D4">
              <w:t>.</w:t>
            </w:r>
          </w:p>
        </w:tc>
      </w:tr>
      <w:tr w:rsidR="00A06FB9" w14:paraId="68F347BB" w14:textId="77777777" w:rsidTr="002B51A9">
        <w:tc>
          <w:tcPr>
            <w:tcW w:w="1560" w:type="dxa"/>
          </w:tcPr>
          <w:p w14:paraId="25212FAC" w14:textId="77777777" w:rsidR="00A06FB9" w:rsidRPr="00A06FB9" w:rsidRDefault="00A06FB9" w:rsidP="00A06FB9">
            <w:pPr>
              <w:spacing w:before="60" w:after="60"/>
              <w:rPr>
                <w:b/>
              </w:rPr>
            </w:pPr>
            <w:r w:rsidRPr="00A06FB9">
              <w:rPr>
                <w:b/>
              </w:rPr>
              <w:t>Lösung</w:t>
            </w:r>
          </w:p>
        </w:tc>
        <w:tc>
          <w:tcPr>
            <w:tcW w:w="7686" w:type="dxa"/>
          </w:tcPr>
          <w:p w14:paraId="052EA16B" w14:textId="77777777" w:rsidR="00A06FB9" w:rsidRDefault="00EF666A" w:rsidP="0028796A">
            <w:pPr>
              <w:spacing w:before="60" w:after="60"/>
            </w:pPr>
            <w:r>
              <w:t>B</w:t>
            </w:r>
            <w:r w:rsidR="0028796A" w:rsidRPr="00930C7B">
              <w:t>ewusst herbeigeführter, eingetretener Zustand</w:t>
            </w:r>
            <w:r w:rsidR="0028796A">
              <w:t>, der gegebenenfalls als befriedigend empfunden wird.</w:t>
            </w:r>
          </w:p>
        </w:tc>
      </w:tr>
      <w:tr w:rsidR="004107F3" w14:paraId="51520945" w14:textId="77777777" w:rsidTr="002B51A9">
        <w:tc>
          <w:tcPr>
            <w:tcW w:w="1560" w:type="dxa"/>
          </w:tcPr>
          <w:p w14:paraId="5813C42C" w14:textId="77777777" w:rsidR="004107F3" w:rsidRPr="00A06FB9" w:rsidRDefault="004107F3" w:rsidP="00A06FB9">
            <w:pPr>
              <w:spacing w:before="60" w:after="60"/>
              <w:rPr>
                <w:b/>
              </w:rPr>
            </w:pPr>
            <w:r>
              <w:rPr>
                <w:b/>
              </w:rPr>
              <w:t>Methode</w:t>
            </w:r>
          </w:p>
        </w:tc>
        <w:tc>
          <w:tcPr>
            <w:tcW w:w="7686" w:type="dxa"/>
          </w:tcPr>
          <w:p w14:paraId="0959B3C4" w14:textId="77777777" w:rsidR="004107F3" w:rsidRDefault="004107F3" w:rsidP="00AB1829">
            <w:pPr>
              <w:spacing w:before="60" w:after="60"/>
            </w:pPr>
            <w:r>
              <w:t>Planmäßiges und systematisches Verfahren zur Erreichung eines Ziels.</w:t>
            </w:r>
          </w:p>
        </w:tc>
      </w:tr>
      <w:tr w:rsidR="00A06FB9" w14:paraId="10F90F99" w14:textId="77777777" w:rsidTr="002B51A9">
        <w:tc>
          <w:tcPr>
            <w:tcW w:w="1560" w:type="dxa"/>
          </w:tcPr>
          <w:p w14:paraId="533A7634" w14:textId="77777777" w:rsidR="00A06FB9" w:rsidRPr="00A06FB9" w:rsidRDefault="00A06FB9" w:rsidP="00A06FB9">
            <w:pPr>
              <w:spacing w:before="60" w:after="60"/>
              <w:rPr>
                <w:b/>
              </w:rPr>
            </w:pPr>
            <w:r w:rsidRPr="00A06FB9">
              <w:rPr>
                <w:b/>
              </w:rPr>
              <w:t>Problem</w:t>
            </w:r>
          </w:p>
        </w:tc>
        <w:tc>
          <w:tcPr>
            <w:tcW w:w="7686" w:type="dxa"/>
          </w:tcPr>
          <w:p w14:paraId="04D59671" w14:textId="77777777" w:rsidR="00A06FB9" w:rsidRDefault="00AB1829" w:rsidP="00AB1829">
            <w:pPr>
              <w:spacing w:before="60" w:after="60"/>
            </w:pPr>
            <w:r>
              <w:t>Ein subjektiv empfundener unbefriedigender Zustand.</w:t>
            </w:r>
          </w:p>
        </w:tc>
      </w:tr>
      <w:tr w:rsidR="006175A1" w14:paraId="065A886A" w14:textId="77777777" w:rsidTr="002B51A9">
        <w:tc>
          <w:tcPr>
            <w:tcW w:w="1560" w:type="dxa"/>
          </w:tcPr>
          <w:p w14:paraId="3DD809F1" w14:textId="77777777" w:rsidR="006175A1" w:rsidRPr="00A06FB9" w:rsidRDefault="006175A1" w:rsidP="00A06FB9">
            <w:pPr>
              <w:spacing w:before="60" w:after="60"/>
              <w:rPr>
                <w:b/>
              </w:rPr>
            </w:pPr>
            <w:r>
              <w:rPr>
                <w:b/>
              </w:rPr>
              <w:t>Ziel</w:t>
            </w:r>
          </w:p>
        </w:tc>
        <w:tc>
          <w:tcPr>
            <w:tcW w:w="7686" w:type="dxa"/>
          </w:tcPr>
          <w:p w14:paraId="24024695" w14:textId="77777777" w:rsidR="006175A1" w:rsidRDefault="00EF666A" w:rsidP="00EF666A">
            <w:pPr>
              <w:spacing w:before="60" w:after="60"/>
            </w:pPr>
            <w:r>
              <w:t>A</w:t>
            </w:r>
            <w:r w:rsidR="006175A1">
              <w:t>nvisierter</w:t>
            </w:r>
            <w:r>
              <w:t>, zukünftiger</w:t>
            </w:r>
            <w:r w:rsidR="006175A1">
              <w:t xml:space="preserve"> Zustand.</w:t>
            </w:r>
          </w:p>
        </w:tc>
      </w:tr>
    </w:tbl>
    <w:p w14:paraId="5A300C85" w14:textId="77777777" w:rsidR="00C02403" w:rsidRDefault="00C02403" w:rsidP="00564D4A"/>
    <w:p w14:paraId="005D2522" w14:textId="77777777" w:rsidR="00257772" w:rsidRDefault="00257772" w:rsidP="00564D4A"/>
    <w:p w14:paraId="10664286" w14:textId="77777777" w:rsidR="00296A6A" w:rsidRDefault="00296A6A" w:rsidP="00564D4A">
      <w:pPr>
        <w:sectPr w:rsidR="00296A6A" w:rsidSect="00935CBE">
          <w:type w:val="oddPage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E12D8DC" w14:textId="77777777" w:rsidR="006B313A" w:rsidRDefault="006B313A" w:rsidP="006B313A">
      <w:pPr>
        <w:pStyle w:val="Heading1"/>
        <w:numPr>
          <w:ilvl w:val="0"/>
          <w:numId w:val="0"/>
        </w:numPr>
        <w:ind w:left="432" w:hanging="432"/>
      </w:pPr>
      <w:bookmarkStart w:id="73" w:name="_Toc340557402"/>
      <w:bookmarkStart w:id="74" w:name="_Toc340557420"/>
      <w:r>
        <w:lastRenderedPageBreak/>
        <w:t>Literaturverzeichnis</w:t>
      </w:r>
      <w:bookmarkEnd w:id="73"/>
      <w:bookmarkEnd w:id="74"/>
    </w:p>
    <w:p w14:paraId="74165162" w14:textId="77777777" w:rsidR="008F4287" w:rsidRDefault="006B313A" w:rsidP="008F4287">
      <w:pPr>
        <w:pStyle w:val="Bibliography"/>
        <w:ind w:left="720" w:hanging="720"/>
        <w:rPr>
          <w:noProof/>
        </w:rPr>
      </w:pPr>
      <w:r>
        <w:fldChar w:fldCharType="begin"/>
      </w:r>
      <w:r>
        <w:instrText xml:space="preserve"> BIBLIOGRAPHY  \l 1031 </w:instrText>
      </w:r>
      <w:r>
        <w:fldChar w:fldCharType="separate"/>
      </w:r>
      <w:r w:rsidR="008F4287">
        <w:rPr>
          <w:noProof/>
        </w:rPr>
        <w:t xml:space="preserve">DWDS. (2011). </w:t>
      </w:r>
      <w:r w:rsidR="008F4287">
        <w:rPr>
          <w:i/>
          <w:iCs/>
          <w:noProof/>
        </w:rPr>
        <w:t>Digitales Wörterbuch der deutschen Sprache</w:t>
      </w:r>
      <w:r w:rsidR="008F4287">
        <w:rPr>
          <w:noProof/>
        </w:rPr>
        <w:t>. Von http://www.dwds.de abgerufen</w:t>
      </w:r>
    </w:p>
    <w:p w14:paraId="173D0A60" w14:textId="77777777" w:rsidR="008F4287" w:rsidRDefault="008F4287" w:rsidP="008F4287">
      <w:pPr>
        <w:pStyle w:val="Bibliography"/>
        <w:ind w:left="720" w:hanging="720"/>
        <w:rPr>
          <w:noProof/>
        </w:rPr>
      </w:pPr>
      <w:r>
        <w:rPr>
          <w:noProof/>
        </w:rPr>
        <w:t xml:space="preserve">Kluge, F. (2011). </w:t>
      </w:r>
      <w:r>
        <w:rPr>
          <w:i/>
          <w:iCs/>
          <w:noProof/>
        </w:rPr>
        <w:t>Etymologisches Wörterbuch der deutschen Sprache.</w:t>
      </w:r>
      <w:r>
        <w:rPr>
          <w:noProof/>
        </w:rPr>
        <w:t xml:space="preserve"> Berlin, Boston: de Gruyter.</w:t>
      </w:r>
    </w:p>
    <w:p w14:paraId="1BC3BC66" w14:textId="77777777" w:rsidR="006D5A45" w:rsidRPr="00564D4A" w:rsidRDefault="006B313A" w:rsidP="008F4287">
      <w:r>
        <w:fldChar w:fldCharType="end"/>
      </w:r>
    </w:p>
    <w:p w14:paraId="3F1F5F62" w14:textId="77777777" w:rsidR="006A4D52" w:rsidRDefault="006A4D52" w:rsidP="006A4D52"/>
    <w:p w14:paraId="319B13A3" w14:textId="77777777" w:rsidR="00FF53B2" w:rsidRDefault="00FF53B2" w:rsidP="006A4D52">
      <w:pPr>
        <w:sectPr w:rsidR="00FF53B2" w:rsidSect="00935CBE">
          <w:type w:val="oddPage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254D104F" w14:textId="77777777" w:rsidR="006A4D52" w:rsidRDefault="006A4D52" w:rsidP="006A4D52">
      <w:pPr>
        <w:pStyle w:val="Heading1"/>
        <w:numPr>
          <w:ilvl w:val="0"/>
          <w:numId w:val="0"/>
        </w:numPr>
        <w:ind w:left="432" w:hanging="432"/>
      </w:pPr>
      <w:bookmarkStart w:id="75" w:name="_Toc300846281"/>
      <w:bookmarkStart w:id="76" w:name="_Toc321501201"/>
      <w:bookmarkStart w:id="77" w:name="_Toc321501579"/>
      <w:bookmarkStart w:id="78" w:name="_Toc340557403"/>
      <w:bookmarkStart w:id="79" w:name="_Toc340557421"/>
      <w:r>
        <w:lastRenderedPageBreak/>
        <w:t>Stichwortverzeichnis</w:t>
      </w:r>
      <w:bookmarkEnd w:id="75"/>
      <w:bookmarkEnd w:id="76"/>
      <w:bookmarkEnd w:id="77"/>
      <w:bookmarkEnd w:id="78"/>
      <w:bookmarkEnd w:id="79"/>
    </w:p>
    <w:p w14:paraId="1877741A" w14:textId="77777777" w:rsidR="00E06190" w:rsidRDefault="006A774D" w:rsidP="008403B4">
      <w:r>
        <w:t>In diesem optionalen Abschnitt lässt sich ein Verzeichnis unterbringen, das wesentliche und im Text auch als solche markierte Begriffe mit Seitenzahlen anzeigt.</w:t>
      </w:r>
    </w:p>
    <w:p w14:paraId="39ADD546" w14:textId="77777777" w:rsidR="006B313A" w:rsidRDefault="006B313A" w:rsidP="008403B4"/>
    <w:p w14:paraId="5CDBB160" w14:textId="77777777" w:rsidR="008F4287" w:rsidRDefault="00AD7D38" w:rsidP="008403B4">
      <w:pPr>
        <w:rPr>
          <w:noProof/>
        </w:rPr>
        <w:sectPr w:rsidR="008F4287" w:rsidSect="008F4287">
          <w:type w:val="oddPage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fldChar w:fldCharType="begin"/>
      </w:r>
      <w:r>
        <w:instrText xml:space="preserve"> INDEX \e "</w:instrText>
      </w:r>
      <w:r>
        <w:tab/>
        <w:instrText xml:space="preserve">" \h "A" \c "2" \z "1031" </w:instrText>
      </w:r>
      <w:r>
        <w:fldChar w:fldCharType="separate"/>
      </w:r>
    </w:p>
    <w:p w14:paraId="73308CA2" w14:textId="77777777" w:rsidR="008F4287" w:rsidRDefault="008F4287">
      <w:pPr>
        <w:pStyle w:val="IndexHeading"/>
        <w:keepNext/>
        <w:tabs>
          <w:tab w:val="right" w:leader="dot" w:pos="4166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I</w:t>
      </w:r>
    </w:p>
    <w:p w14:paraId="28901E1C" w14:textId="77777777" w:rsidR="008F4287" w:rsidRDefault="008F4287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Idee</w:t>
      </w:r>
      <w:r>
        <w:rPr>
          <w:noProof/>
        </w:rPr>
        <w:tab/>
        <w:t>3</w:t>
      </w:r>
    </w:p>
    <w:p w14:paraId="3BDFEA5E" w14:textId="77777777" w:rsidR="008F4287" w:rsidRDefault="008F4287">
      <w:pPr>
        <w:pStyle w:val="IndexHeading"/>
        <w:keepNext/>
        <w:tabs>
          <w:tab w:val="right" w:leader="dot" w:pos="4166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L</w:t>
      </w:r>
    </w:p>
    <w:p w14:paraId="182EFBF5" w14:textId="77777777" w:rsidR="008F4287" w:rsidRDefault="008F4287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Lösung</w:t>
      </w:r>
      <w:r>
        <w:rPr>
          <w:noProof/>
        </w:rPr>
        <w:tab/>
        <w:t>1</w:t>
      </w:r>
    </w:p>
    <w:p w14:paraId="5D849761" w14:textId="77777777" w:rsidR="008F4287" w:rsidRDefault="008F4287">
      <w:pPr>
        <w:pStyle w:val="IndexHeading"/>
        <w:keepNext/>
        <w:tabs>
          <w:tab w:val="right" w:leader="dot" w:pos="4166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M</w:t>
      </w:r>
    </w:p>
    <w:p w14:paraId="42B058FA" w14:textId="77777777" w:rsidR="008F4287" w:rsidRDefault="008F4287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Methode</w:t>
      </w:r>
      <w:r>
        <w:rPr>
          <w:noProof/>
        </w:rPr>
        <w:tab/>
        <w:t>1</w:t>
      </w:r>
    </w:p>
    <w:p w14:paraId="02524883" w14:textId="77777777" w:rsidR="008F4287" w:rsidRDefault="008F4287">
      <w:pPr>
        <w:pStyle w:val="IndexHeading"/>
        <w:keepNext/>
        <w:tabs>
          <w:tab w:val="right" w:leader="dot" w:pos="4166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P</w:t>
      </w:r>
    </w:p>
    <w:p w14:paraId="29B48D54" w14:textId="77777777" w:rsidR="008F4287" w:rsidRDefault="008F4287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Problem</w:t>
      </w:r>
      <w:r>
        <w:rPr>
          <w:noProof/>
        </w:rPr>
        <w:tab/>
        <w:t>1</w:t>
      </w:r>
    </w:p>
    <w:p w14:paraId="0E9E8ACA" w14:textId="77777777" w:rsidR="008F4287" w:rsidRDefault="008F4287" w:rsidP="008403B4">
      <w:pPr>
        <w:rPr>
          <w:noProof/>
        </w:rPr>
        <w:sectPr w:rsidR="008F4287" w:rsidSect="008F4287">
          <w:type w:val="continuous"/>
          <w:pgSz w:w="11906" w:h="16838"/>
          <w:pgMar w:top="1417" w:right="1417" w:bottom="1134" w:left="1417" w:header="708" w:footer="708" w:gutter="0"/>
          <w:cols w:num="2" w:space="720"/>
          <w:docGrid w:linePitch="360"/>
        </w:sectPr>
      </w:pPr>
    </w:p>
    <w:p w14:paraId="733F257F" w14:textId="77777777" w:rsidR="006B313A" w:rsidRDefault="00AD7D38" w:rsidP="008403B4">
      <w:r>
        <w:fldChar w:fldCharType="end"/>
      </w:r>
    </w:p>
    <w:p w14:paraId="588E693A" w14:textId="77777777" w:rsidR="006B313A" w:rsidRDefault="006B313A" w:rsidP="008403B4"/>
    <w:sectPr w:rsidR="006B313A" w:rsidSect="008F4287"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7A4A9" w14:textId="77777777" w:rsidR="00672C82" w:rsidRDefault="00672C82" w:rsidP="003D3A05">
      <w:pPr>
        <w:spacing w:after="0" w:line="240" w:lineRule="auto"/>
      </w:pPr>
      <w:r>
        <w:separator/>
      </w:r>
    </w:p>
    <w:p w14:paraId="3A34DC82" w14:textId="77777777" w:rsidR="00672C82" w:rsidRDefault="00672C82"/>
    <w:p w14:paraId="18FC3D66" w14:textId="77777777" w:rsidR="00672C82" w:rsidRDefault="00672C82" w:rsidP="004B0EEF"/>
    <w:p w14:paraId="1FCC2130" w14:textId="77777777" w:rsidR="00672C82" w:rsidRDefault="00672C82" w:rsidP="00B143F2"/>
  </w:endnote>
  <w:endnote w:type="continuationSeparator" w:id="0">
    <w:p w14:paraId="31576EFF" w14:textId="77777777" w:rsidR="00672C82" w:rsidRDefault="00672C82" w:rsidP="003D3A05">
      <w:pPr>
        <w:spacing w:after="0" w:line="240" w:lineRule="auto"/>
      </w:pPr>
      <w:r>
        <w:continuationSeparator/>
      </w:r>
    </w:p>
    <w:p w14:paraId="024A0B93" w14:textId="77777777" w:rsidR="00672C82" w:rsidRDefault="00672C82"/>
    <w:p w14:paraId="6DAABF32" w14:textId="77777777" w:rsidR="00672C82" w:rsidRDefault="00672C82" w:rsidP="004B0EEF"/>
    <w:p w14:paraId="4A75D53B" w14:textId="77777777" w:rsidR="00672C82" w:rsidRDefault="00672C82" w:rsidP="00B143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6499" w14:textId="77777777" w:rsidR="00672C82" w:rsidRDefault="00672C82" w:rsidP="003D3A05">
      <w:pPr>
        <w:spacing w:after="0" w:line="240" w:lineRule="auto"/>
      </w:pPr>
      <w:r>
        <w:separator/>
      </w:r>
    </w:p>
  </w:footnote>
  <w:footnote w:type="continuationSeparator" w:id="0">
    <w:p w14:paraId="4AAE58A5" w14:textId="77777777" w:rsidR="00672C82" w:rsidRDefault="00672C82" w:rsidP="003D3A05">
      <w:pPr>
        <w:spacing w:after="0" w:line="240" w:lineRule="auto"/>
      </w:pPr>
      <w:r>
        <w:continuationSeparator/>
      </w:r>
    </w:p>
  </w:footnote>
  <w:footnote w:type="continuationNotice" w:id="1">
    <w:p w14:paraId="0C8154B6" w14:textId="77777777" w:rsidR="00672C82" w:rsidRDefault="00672C82">
      <w:pPr>
        <w:spacing w:after="0" w:line="240" w:lineRule="auto"/>
      </w:pPr>
    </w:p>
  </w:footnote>
  <w:footnote w:id="2">
    <w:p w14:paraId="7E0ED7D8" w14:textId="77777777" w:rsidR="00AD452B" w:rsidRDefault="00AD45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ab/>
        <w:t xml:space="preserve">Vgl. </w:t>
      </w:r>
      <w:sdt>
        <w:sdtPr>
          <w:id w:val="1160964045"/>
          <w:citation/>
        </w:sdtPr>
        <w:sdtContent>
          <w:r>
            <w:fldChar w:fldCharType="begin"/>
          </w:r>
          <w:r w:rsidR="00CA3810">
            <w:instrText xml:space="preserve">CITATION Klu11 \p "724, Problem" \l 1031 </w:instrText>
          </w:r>
          <w:r>
            <w:fldChar w:fldCharType="separate"/>
          </w:r>
          <w:r w:rsidR="00D64F6D">
            <w:rPr>
              <w:noProof/>
            </w:rPr>
            <w:t>(Kluge, 2011, S. 724, Problem)</w:t>
          </w:r>
          <w:r>
            <w:fldChar w:fldCharType="end"/>
          </w:r>
        </w:sdtContent>
      </w:sdt>
      <w:r>
        <w:t xml:space="preserve">, </w:t>
      </w:r>
      <w:sdt>
        <w:sdtPr>
          <w:id w:val="206313719"/>
          <w:citation/>
        </w:sdtPr>
        <w:sdtContent>
          <w:r>
            <w:fldChar w:fldCharType="begin"/>
          </w:r>
          <w:r>
            <w:instrText xml:space="preserve">CITATION DWDS11 \p Problem \l 1031 </w:instrText>
          </w:r>
          <w:r>
            <w:fldChar w:fldCharType="separate"/>
          </w:r>
          <w:r w:rsidR="00D64F6D">
            <w:rPr>
              <w:noProof/>
            </w:rPr>
            <w:t>(DWDS, 2011, S. Problem)</w:t>
          </w:r>
          <w:r>
            <w:fldChar w:fldCharType="end"/>
          </w:r>
        </w:sdtContent>
      </w:sdt>
      <w:r>
        <w:t>.</w:t>
      </w:r>
    </w:p>
  </w:footnote>
  <w:footnote w:id="3">
    <w:p w14:paraId="1A7B6E22" w14:textId="77777777" w:rsidR="00AD452B" w:rsidRDefault="00AD45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ab/>
        <w:t xml:space="preserve">Vgl. </w:t>
      </w:r>
      <w:sdt>
        <w:sdtPr>
          <w:id w:val="-18629818"/>
          <w:citation/>
        </w:sdtPr>
        <w:sdtContent>
          <w:r>
            <w:fldChar w:fldCharType="begin"/>
          </w:r>
          <w:r>
            <w:instrText xml:space="preserve">CITATION DWDS11 \p L&amp;#246;sung \l 1031 </w:instrText>
          </w:r>
          <w:r>
            <w:fldChar w:fldCharType="separate"/>
          </w:r>
          <w:r w:rsidR="00D64F6D">
            <w:rPr>
              <w:noProof/>
            </w:rPr>
            <w:t>(DWDS, 2011, S. Lösung)</w:t>
          </w:r>
          <w:r>
            <w:fldChar w:fldCharType="end"/>
          </w:r>
        </w:sdtContent>
      </w:sdt>
      <w:r>
        <w:t xml:space="preserve">. </w:t>
      </w:r>
      <w:r w:rsidRPr="008925A2">
        <w:t>Das digitale Wörterbuch der deutschen Sprache spricht i</w:t>
      </w:r>
      <w:r w:rsidR="00F6170D">
        <w:t>m</w:t>
      </w:r>
      <w:r w:rsidRPr="008925A2">
        <w:t xml:space="preserve"> Zusammenhang mit dem Begriff Lösung genau genommen nicht von gemeistert oder bewältigt, sondern von Meistern und Bewältigen. Da jedoch </w:t>
      </w:r>
      <w:r>
        <w:t xml:space="preserve">eine </w:t>
      </w:r>
      <w:r w:rsidRPr="008925A2">
        <w:t>Lösung im systemtheoretischen Sinne einem Zustand gleichkommt, erscheint nach Ansicht des Autors die Wendung gemeistert, als das Partizip II Perfekt des Verbs meistern, angebracht</w:t>
      </w:r>
      <w:r>
        <w:t>.</w:t>
      </w:r>
    </w:p>
  </w:footnote>
  <w:footnote w:id="4">
    <w:p w14:paraId="0C3CE127" w14:textId="77777777" w:rsidR="007E2373" w:rsidRPr="003A64B8" w:rsidRDefault="007E2373">
      <w:pPr>
        <w:pStyle w:val="FootnoteText"/>
      </w:pPr>
      <w:r>
        <w:rPr>
          <w:rStyle w:val="FootnoteReference"/>
        </w:rPr>
        <w:footnoteRef/>
      </w:r>
      <w:r w:rsidRPr="003A64B8">
        <w:t xml:space="preserve"> </w:t>
      </w:r>
      <w:r w:rsidRPr="003A64B8">
        <w:tab/>
      </w:r>
      <w:sdt>
        <w:sdtPr>
          <w:id w:val="-565493306"/>
          <w:citation/>
        </w:sdtPr>
        <w:sdtContent>
          <w:r w:rsidR="008B5254">
            <w:fldChar w:fldCharType="begin"/>
          </w:r>
          <w:r w:rsidR="008E597A" w:rsidRPr="003A64B8">
            <w:instrText xml:space="preserve">CITATION Klu11 \p "618, L&amp;#246;sung" \l 1031 </w:instrText>
          </w:r>
          <w:r w:rsidR="008B5254">
            <w:fldChar w:fldCharType="separate"/>
          </w:r>
          <w:r w:rsidR="00D64F6D">
            <w:rPr>
              <w:noProof/>
            </w:rPr>
            <w:t>(Kluge, 2011, S. 618, Lösung)</w:t>
          </w:r>
          <w:r w:rsidR="008B5254">
            <w:fldChar w:fldCharType="end"/>
          </w:r>
        </w:sdtContent>
      </w:sdt>
      <w:r w:rsidR="00A7319F" w:rsidRPr="003A64B8">
        <w:t>.</w:t>
      </w:r>
    </w:p>
  </w:footnote>
  <w:footnote w:id="5">
    <w:p w14:paraId="16963DA2" w14:textId="77777777" w:rsidR="007E2373" w:rsidRPr="003A64B8" w:rsidRDefault="007E2373">
      <w:pPr>
        <w:pStyle w:val="FootnoteText"/>
      </w:pPr>
      <w:r>
        <w:rPr>
          <w:rStyle w:val="FootnoteReference"/>
        </w:rPr>
        <w:footnoteRef/>
      </w:r>
      <w:r w:rsidRPr="003A64B8">
        <w:t xml:space="preserve"> </w:t>
      </w:r>
      <w:r w:rsidRPr="003A64B8">
        <w:tab/>
      </w:r>
      <w:sdt>
        <w:sdtPr>
          <w:id w:val="-1581597581"/>
          <w:citation/>
        </w:sdtPr>
        <w:sdtContent>
          <w:r w:rsidR="0058326A">
            <w:fldChar w:fldCharType="begin"/>
          </w:r>
          <w:r w:rsidR="0058326A" w:rsidRPr="003A64B8">
            <w:instrText xml:space="preserve">CITATION DWDS11 \p Methode \l 1031 </w:instrText>
          </w:r>
          <w:r w:rsidR="0058326A">
            <w:fldChar w:fldCharType="separate"/>
          </w:r>
          <w:r w:rsidR="00D64F6D">
            <w:rPr>
              <w:noProof/>
            </w:rPr>
            <w:t>(DWDS, 2011, S. Methode)</w:t>
          </w:r>
          <w:r w:rsidR="0058326A">
            <w:fldChar w:fldCharType="end"/>
          </w:r>
        </w:sdtContent>
      </w:sdt>
      <w:r w:rsidR="0058326A" w:rsidRPr="003A64B8">
        <w:t>.</w:t>
      </w:r>
    </w:p>
  </w:footnote>
  <w:footnote w:id="6">
    <w:p w14:paraId="1CC726A0" w14:textId="77777777" w:rsidR="00AD452B" w:rsidRDefault="00AD45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ab/>
        <w:t xml:space="preserve">Vgl. </w:t>
      </w:r>
      <w:sdt>
        <w:sdtPr>
          <w:id w:val="-1727141413"/>
          <w:citation/>
        </w:sdtPr>
        <w:sdtContent>
          <w:r>
            <w:fldChar w:fldCharType="begin"/>
          </w:r>
          <w:r w:rsidR="00A312AF">
            <w:instrText xml:space="preserve">CITATION Klu11 \p "435, Idee" \l 1031 </w:instrText>
          </w:r>
          <w:r>
            <w:fldChar w:fldCharType="separate"/>
          </w:r>
          <w:r w:rsidR="00D64F6D">
            <w:rPr>
              <w:noProof/>
            </w:rPr>
            <w:t>(Kluge, 2011, S. 435, Idee)</w:t>
          </w:r>
          <w:r>
            <w:fldChar w:fldCharType="end"/>
          </w:r>
        </w:sdtContent>
      </w:sdt>
      <w:r>
        <w:t xml:space="preserve">, </w:t>
      </w:r>
      <w:sdt>
        <w:sdtPr>
          <w:id w:val="-347862902"/>
          <w:citation/>
        </w:sdtPr>
        <w:sdtContent>
          <w:r>
            <w:fldChar w:fldCharType="begin"/>
          </w:r>
          <w:r>
            <w:instrText xml:space="preserve">CITATION DWDS11 \l 1031 </w:instrText>
          </w:r>
          <w:r>
            <w:fldChar w:fldCharType="separate"/>
          </w:r>
          <w:r w:rsidR="00D64F6D">
            <w:rPr>
              <w:noProof/>
            </w:rPr>
            <w:t>(DWDS, 2011)</w:t>
          </w:r>
          <w:r>
            <w:fldChar w:fldCharType="end"/>
          </w:r>
        </w:sdtContent>
      </w:sdt>
      <w:r>
        <w:t>: Idee.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BEC9" w14:textId="77777777" w:rsidR="009B70D5" w:rsidRDefault="009B70D5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D97346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9B885" w14:textId="77777777" w:rsidR="00AD452B" w:rsidRDefault="00A32210">
    <w:pPr>
      <w:pStyle w:val="Header"/>
    </w:pPr>
    <w:r>
      <w:tab/>
    </w:r>
    <w:r>
      <w:tab/>
    </w:r>
    <w:r w:rsidR="00AD452B">
      <w:fldChar w:fldCharType="begin"/>
    </w:r>
    <w:r w:rsidR="00AD452B">
      <w:instrText>PAGE   \* MERGEFORMAT</w:instrText>
    </w:r>
    <w:r w:rsidR="00AD452B">
      <w:fldChar w:fldCharType="separate"/>
    </w:r>
    <w:r w:rsidR="00D97346">
      <w:rPr>
        <w:noProof/>
      </w:rPr>
      <w:t>1</w:t>
    </w:r>
    <w:r w:rsidR="00AD452B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40C2"/>
    <w:multiLevelType w:val="hybridMultilevel"/>
    <w:tmpl w:val="26C6D1E8"/>
    <w:lvl w:ilvl="0" w:tplc="94808D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3709A"/>
    <w:multiLevelType w:val="hybridMultilevel"/>
    <w:tmpl w:val="D96A4F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15F11"/>
    <w:multiLevelType w:val="hybridMultilevel"/>
    <w:tmpl w:val="30EC33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D70F4"/>
    <w:multiLevelType w:val="hybridMultilevel"/>
    <w:tmpl w:val="26C6D1E8"/>
    <w:lvl w:ilvl="0" w:tplc="94808D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43E29"/>
    <w:multiLevelType w:val="hybridMultilevel"/>
    <w:tmpl w:val="257444A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958D4"/>
    <w:multiLevelType w:val="multilevel"/>
    <w:tmpl w:val="04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35305216">
    <w:abstractNumId w:val="5"/>
  </w:num>
  <w:num w:numId="2" w16cid:durableId="356541953">
    <w:abstractNumId w:val="1"/>
  </w:num>
  <w:num w:numId="3" w16cid:durableId="248775616">
    <w:abstractNumId w:val="0"/>
  </w:num>
  <w:num w:numId="4" w16cid:durableId="2015953799">
    <w:abstractNumId w:val="3"/>
  </w:num>
  <w:num w:numId="5" w16cid:durableId="1671254074">
    <w:abstractNumId w:val="2"/>
  </w:num>
  <w:num w:numId="6" w16cid:durableId="1408842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85"/>
    <w:rsid w:val="00000B45"/>
    <w:rsid w:val="00001B54"/>
    <w:rsid w:val="00002783"/>
    <w:rsid w:val="00002A75"/>
    <w:rsid w:val="000034A5"/>
    <w:rsid w:val="000043D9"/>
    <w:rsid w:val="000053C3"/>
    <w:rsid w:val="000055FE"/>
    <w:rsid w:val="00007CF2"/>
    <w:rsid w:val="00010BAF"/>
    <w:rsid w:val="000110D3"/>
    <w:rsid w:val="0001128F"/>
    <w:rsid w:val="00012040"/>
    <w:rsid w:val="000124FC"/>
    <w:rsid w:val="00016115"/>
    <w:rsid w:val="00016948"/>
    <w:rsid w:val="00017998"/>
    <w:rsid w:val="00020289"/>
    <w:rsid w:val="00020A7A"/>
    <w:rsid w:val="00022127"/>
    <w:rsid w:val="000222CB"/>
    <w:rsid w:val="000228DC"/>
    <w:rsid w:val="000276AE"/>
    <w:rsid w:val="00031868"/>
    <w:rsid w:val="000323F8"/>
    <w:rsid w:val="00033322"/>
    <w:rsid w:val="00033841"/>
    <w:rsid w:val="00033DAB"/>
    <w:rsid w:val="00034530"/>
    <w:rsid w:val="00034FF1"/>
    <w:rsid w:val="00035A03"/>
    <w:rsid w:val="00035CCF"/>
    <w:rsid w:val="000373DA"/>
    <w:rsid w:val="00037854"/>
    <w:rsid w:val="00037C62"/>
    <w:rsid w:val="000409EB"/>
    <w:rsid w:val="00042F35"/>
    <w:rsid w:val="00044E68"/>
    <w:rsid w:val="00046449"/>
    <w:rsid w:val="000471BE"/>
    <w:rsid w:val="00047B61"/>
    <w:rsid w:val="00050000"/>
    <w:rsid w:val="00050091"/>
    <w:rsid w:val="000502A8"/>
    <w:rsid w:val="0005086E"/>
    <w:rsid w:val="0005245C"/>
    <w:rsid w:val="0005255F"/>
    <w:rsid w:val="000528DD"/>
    <w:rsid w:val="00054997"/>
    <w:rsid w:val="00054AD3"/>
    <w:rsid w:val="00054CEF"/>
    <w:rsid w:val="00054FB3"/>
    <w:rsid w:val="00055C0C"/>
    <w:rsid w:val="00056526"/>
    <w:rsid w:val="000619A0"/>
    <w:rsid w:val="000631A6"/>
    <w:rsid w:val="00064613"/>
    <w:rsid w:val="00064C61"/>
    <w:rsid w:val="00067655"/>
    <w:rsid w:val="000702A7"/>
    <w:rsid w:val="00071F1E"/>
    <w:rsid w:val="00071FAF"/>
    <w:rsid w:val="00072A44"/>
    <w:rsid w:val="00073DD7"/>
    <w:rsid w:val="0007403F"/>
    <w:rsid w:val="00074FC6"/>
    <w:rsid w:val="000755BB"/>
    <w:rsid w:val="00075E3E"/>
    <w:rsid w:val="00077032"/>
    <w:rsid w:val="00080A2C"/>
    <w:rsid w:val="00085E70"/>
    <w:rsid w:val="000874C0"/>
    <w:rsid w:val="00087842"/>
    <w:rsid w:val="0009021E"/>
    <w:rsid w:val="000906C8"/>
    <w:rsid w:val="00092CCE"/>
    <w:rsid w:val="00092CD2"/>
    <w:rsid w:val="000950EC"/>
    <w:rsid w:val="000958E2"/>
    <w:rsid w:val="00095BE0"/>
    <w:rsid w:val="00096518"/>
    <w:rsid w:val="0009721D"/>
    <w:rsid w:val="0009751F"/>
    <w:rsid w:val="00097B44"/>
    <w:rsid w:val="000A173D"/>
    <w:rsid w:val="000A25A7"/>
    <w:rsid w:val="000A3C0C"/>
    <w:rsid w:val="000A6BC1"/>
    <w:rsid w:val="000A73F8"/>
    <w:rsid w:val="000B02EA"/>
    <w:rsid w:val="000B1A4C"/>
    <w:rsid w:val="000B1F5D"/>
    <w:rsid w:val="000B38BA"/>
    <w:rsid w:val="000B7684"/>
    <w:rsid w:val="000C227B"/>
    <w:rsid w:val="000C2EF5"/>
    <w:rsid w:val="000C33DF"/>
    <w:rsid w:val="000C419C"/>
    <w:rsid w:val="000C52EA"/>
    <w:rsid w:val="000D0B7D"/>
    <w:rsid w:val="000D107F"/>
    <w:rsid w:val="000D38F7"/>
    <w:rsid w:val="000D41B0"/>
    <w:rsid w:val="000D4B06"/>
    <w:rsid w:val="000D4E2E"/>
    <w:rsid w:val="000D4EC2"/>
    <w:rsid w:val="000D58F2"/>
    <w:rsid w:val="000D7979"/>
    <w:rsid w:val="000E0CD9"/>
    <w:rsid w:val="000E1841"/>
    <w:rsid w:val="000E1899"/>
    <w:rsid w:val="000E2316"/>
    <w:rsid w:val="000E2F92"/>
    <w:rsid w:val="000E33C9"/>
    <w:rsid w:val="000E3800"/>
    <w:rsid w:val="000E3BE0"/>
    <w:rsid w:val="000E5398"/>
    <w:rsid w:val="000E5AE5"/>
    <w:rsid w:val="000E630D"/>
    <w:rsid w:val="000E670A"/>
    <w:rsid w:val="000F150E"/>
    <w:rsid w:val="001018EB"/>
    <w:rsid w:val="00104764"/>
    <w:rsid w:val="001051FC"/>
    <w:rsid w:val="00106164"/>
    <w:rsid w:val="001061A1"/>
    <w:rsid w:val="00106408"/>
    <w:rsid w:val="00107012"/>
    <w:rsid w:val="00110D58"/>
    <w:rsid w:val="00112610"/>
    <w:rsid w:val="00116179"/>
    <w:rsid w:val="00117F62"/>
    <w:rsid w:val="001201A5"/>
    <w:rsid w:val="00122A70"/>
    <w:rsid w:val="0012353D"/>
    <w:rsid w:val="00124C3A"/>
    <w:rsid w:val="001252B4"/>
    <w:rsid w:val="00133D64"/>
    <w:rsid w:val="001340A4"/>
    <w:rsid w:val="00134F63"/>
    <w:rsid w:val="00136BDC"/>
    <w:rsid w:val="00136E09"/>
    <w:rsid w:val="00140382"/>
    <w:rsid w:val="00140781"/>
    <w:rsid w:val="0014081E"/>
    <w:rsid w:val="001426D7"/>
    <w:rsid w:val="0014406B"/>
    <w:rsid w:val="00144212"/>
    <w:rsid w:val="00144B90"/>
    <w:rsid w:val="00147D5B"/>
    <w:rsid w:val="00147F78"/>
    <w:rsid w:val="001503EA"/>
    <w:rsid w:val="0015073B"/>
    <w:rsid w:val="001508AE"/>
    <w:rsid w:val="001525F3"/>
    <w:rsid w:val="001528E7"/>
    <w:rsid w:val="001566A0"/>
    <w:rsid w:val="0015750A"/>
    <w:rsid w:val="00157A1E"/>
    <w:rsid w:val="00161067"/>
    <w:rsid w:val="0016130E"/>
    <w:rsid w:val="00162E67"/>
    <w:rsid w:val="00164638"/>
    <w:rsid w:val="0016602E"/>
    <w:rsid w:val="0016756F"/>
    <w:rsid w:val="001703F7"/>
    <w:rsid w:val="00170B76"/>
    <w:rsid w:val="00170DE9"/>
    <w:rsid w:val="00172017"/>
    <w:rsid w:val="001764BB"/>
    <w:rsid w:val="0017790A"/>
    <w:rsid w:val="00177D01"/>
    <w:rsid w:val="00180BFE"/>
    <w:rsid w:val="00182339"/>
    <w:rsid w:val="00183458"/>
    <w:rsid w:val="00183514"/>
    <w:rsid w:val="0018673A"/>
    <w:rsid w:val="001867EC"/>
    <w:rsid w:val="0018764F"/>
    <w:rsid w:val="00187CC0"/>
    <w:rsid w:val="00187D29"/>
    <w:rsid w:val="0019085A"/>
    <w:rsid w:val="001913AA"/>
    <w:rsid w:val="00192106"/>
    <w:rsid w:val="0019289A"/>
    <w:rsid w:val="001942BE"/>
    <w:rsid w:val="00195708"/>
    <w:rsid w:val="00196E24"/>
    <w:rsid w:val="001973D1"/>
    <w:rsid w:val="001A0533"/>
    <w:rsid w:val="001A07B1"/>
    <w:rsid w:val="001A220A"/>
    <w:rsid w:val="001A26FE"/>
    <w:rsid w:val="001A29BA"/>
    <w:rsid w:val="001A390B"/>
    <w:rsid w:val="001A75E9"/>
    <w:rsid w:val="001A78A5"/>
    <w:rsid w:val="001A7EE7"/>
    <w:rsid w:val="001B12A8"/>
    <w:rsid w:val="001B2FF3"/>
    <w:rsid w:val="001B31EE"/>
    <w:rsid w:val="001B3EC1"/>
    <w:rsid w:val="001B46E1"/>
    <w:rsid w:val="001B4898"/>
    <w:rsid w:val="001B576E"/>
    <w:rsid w:val="001C28A3"/>
    <w:rsid w:val="001C3AB2"/>
    <w:rsid w:val="001C43FF"/>
    <w:rsid w:val="001C68B1"/>
    <w:rsid w:val="001C77F7"/>
    <w:rsid w:val="001C781D"/>
    <w:rsid w:val="001D32C6"/>
    <w:rsid w:val="001D58A4"/>
    <w:rsid w:val="001D5CB8"/>
    <w:rsid w:val="001D74D2"/>
    <w:rsid w:val="001E058B"/>
    <w:rsid w:val="001E0651"/>
    <w:rsid w:val="001E0C44"/>
    <w:rsid w:val="001E10CC"/>
    <w:rsid w:val="001E1930"/>
    <w:rsid w:val="001E2C3C"/>
    <w:rsid w:val="001E3150"/>
    <w:rsid w:val="001E542F"/>
    <w:rsid w:val="001E6C27"/>
    <w:rsid w:val="001F0767"/>
    <w:rsid w:val="001F0EDE"/>
    <w:rsid w:val="001F0F24"/>
    <w:rsid w:val="001F1713"/>
    <w:rsid w:val="001F1A7D"/>
    <w:rsid w:val="001F27F5"/>
    <w:rsid w:val="001F3D44"/>
    <w:rsid w:val="001F4F16"/>
    <w:rsid w:val="001F591F"/>
    <w:rsid w:val="001F72EC"/>
    <w:rsid w:val="001F7DA3"/>
    <w:rsid w:val="00201841"/>
    <w:rsid w:val="00202204"/>
    <w:rsid w:val="00203409"/>
    <w:rsid w:val="002034CD"/>
    <w:rsid w:val="002036AC"/>
    <w:rsid w:val="00203CCC"/>
    <w:rsid w:val="002045A7"/>
    <w:rsid w:val="00204E6C"/>
    <w:rsid w:val="00205664"/>
    <w:rsid w:val="00207AD6"/>
    <w:rsid w:val="00207B6E"/>
    <w:rsid w:val="00207FC5"/>
    <w:rsid w:val="0021209C"/>
    <w:rsid w:val="0021544F"/>
    <w:rsid w:val="00215C2C"/>
    <w:rsid w:val="00217D96"/>
    <w:rsid w:val="0022152E"/>
    <w:rsid w:val="00221BAA"/>
    <w:rsid w:val="002266AC"/>
    <w:rsid w:val="00227E7B"/>
    <w:rsid w:val="0023223D"/>
    <w:rsid w:val="0023302E"/>
    <w:rsid w:val="002343B4"/>
    <w:rsid w:val="002343B7"/>
    <w:rsid w:val="0023442A"/>
    <w:rsid w:val="0023664A"/>
    <w:rsid w:val="00236E59"/>
    <w:rsid w:val="00237E13"/>
    <w:rsid w:val="002407A9"/>
    <w:rsid w:val="00241A63"/>
    <w:rsid w:val="00241CF5"/>
    <w:rsid w:val="00242186"/>
    <w:rsid w:val="0024439F"/>
    <w:rsid w:val="00244636"/>
    <w:rsid w:val="00245358"/>
    <w:rsid w:val="0024539E"/>
    <w:rsid w:val="002466A5"/>
    <w:rsid w:val="00246AB6"/>
    <w:rsid w:val="00246C03"/>
    <w:rsid w:val="0025279C"/>
    <w:rsid w:val="00257772"/>
    <w:rsid w:val="002605AB"/>
    <w:rsid w:val="00260903"/>
    <w:rsid w:val="00261DC8"/>
    <w:rsid w:val="00265026"/>
    <w:rsid w:val="0026746C"/>
    <w:rsid w:val="002677B2"/>
    <w:rsid w:val="00267ECB"/>
    <w:rsid w:val="00267EE4"/>
    <w:rsid w:val="00270B6E"/>
    <w:rsid w:val="002713F6"/>
    <w:rsid w:val="002726AB"/>
    <w:rsid w:val="002726DF"/>
    <w:rsid w:val="002737D1"/>
    <w:rsid w:val="002739E0"/>
    <w:rsid w:val="00274F9C"/>
    <w:rsid w:val="00276E39"/>
    <w:rsid w:val="002816E5"/>
    <w:rsid w:val="00283135"/>
    <w:rsid w:val="00283DBE"/>
    <w:rsid w:val="00283E9E"/>
    <w:rsid w:val="00284C6E"/>
    <w:rsid w:val="00286DD2"/>
    <w:rsid w:val="0028796A"/>
    <w:rsid w:val="002911FD"/>
    <w:rsid w:val="00292722"/>
    <w:rsid w:val="00293612"/>
    <w:rsid w:val="00293EBB"/>
    <w:rsid w:val="002941F7"/>
    <w:rsid w:val="00295048"/>
    <w:rsid w:val="002955F9"/>
    <w:rsid w:val="00295B10"/>
    <w:rsid w:val="00296A6A"/>
    <w:rsid w:val="00297FDD"/>
    <w:rsid w:val="002A0228"/>
    <w:rsid w:val="002A11C3"/>
    <w:rsid w:val="002A1473"/>
    <w:rsid w:val="002A16CE"/>
    <w:rsid w:val="002A28ED"/>
    <w:rsid w:val="002A387D"/>
    <w:rsid w:val="002A49DD"/>
    <w:rsid w:val="002A5F2A"/>
    <w:rsid w:val="002A6C57"/>
    <w:rsid w:val="002B0230"/>
    <w:rsid w:val="002B12E5"/>
    <w:rsid w:val="002B1B21"/>
    <w:rsid w:val="002B34E0"/>
    <w:rsid w:val="002B37A6"/>
    <w:rsid w:val="002B51A9"/>
    <w:rsid w:val="002B60AD"/>
    <w:rsid w:val="002B6260"/>
    <w:rsid w:val="002B72A2"/>
    <w:rsid w:val="002B72C4"/>
    <w:rsid w:val="002C11E2"/>
    <w:rsid w:val="002C46BB"/>
    <w:rsid w:val="002C6998"/>
    <w:rsid w:val="002D1262"/>
    <w:rsid w:val="002D1BC1"/>
    <w:rsid w:val="002D3EF4"/>
    <w:rsid w:val="002D3F29"/>
    <w:rsid w:val="002D6010"/>
    <w:rsid w:val="002D7110"/>
    <w:rsid w:val="002D7975"/>
    <w:rsid w:val="002E052D"/>
    <w:rsid w:val="002E05D6"/>
    <w:rsid w:val="002E0EA0"/>
    <w:rsid w:val="002E14D2"/>
    <w:rsid w:val="002E235E"/>
    <w:rsid w:val="002E2D40"/>
    <w:rsid w:val="002E30E3"/>
    <w:rsid w:val="002E4386"/>
    <w:rsid w:val="002E49F7"/>
    <w:rsid w:val="002E4E8E"/>
    <w:rsid w:val="002E545C"/>
    <w:rsid w:val="002E6208"/>
    <w:rsid w:val="002E75E3"/>
    <w:rsid w:val="002F3EC2"/>
    <w:rsid w:val="003009C0"/>
    <w:rsid w:val="003019BE"/>
    <w:rsid w:val="00301C60"/>
    <w:rsid w:val="0030225F"/>
    <w:rsid w:val="00302DE7"/>
    <w:rsid w:val="00303C7F"/>
    <w:rsid w:val="003046EB"/>
    <w:rsid w:val="0030669F"/>
    <w:rsid w:val="0030754C"/>
    <w:rsid w:val="00307C3C"/>
    <w:rsid w:val="00310588"/>
    <w:rsid w:val="00313C24"/>
    <w:rsid w:val="00314AF7"/>
    <w:rsid w:val="00314E4B"/>
    <w:rsid w:val="00315112"/>
    <w:rsid w:val="003160C5"/>
    <w:rsid w:val="00316D8A"/>
    <w:rsid w:val="003170BD"/>
    <w:rsid w:val="00320FDD"/>
    <w:rsid w:val="0032136C"/>
    <w:rsid w:val="00322921"/>
    <w:rsid w:val="00322E6E"/>
    <w:rsid w:val="003233CF"/>
    <w:rsid w:val="00323522"/>
    <w:rsid w:val="0032580D"/>
    <w:rsid w:val="00330BEC"/>
    <w:rsid w:val="00333B14"/>
    <w:rsid w:val="00337503"/>
    <w:rsid w:val="003378CF"/>
    <w:rsid w:val="00341385"/>
    <w:rsid w:val="00341482"/>
    <w:rsid w:val="00342CB9"/>
    <w:rsid w:val="003458A4"/>
    <w:rsid w:val="00345D08"/>
    <w:rsid w:val="00350095"/>
    <w:rsid w:val="003510D4"/>
    <w:rsid w:val="00351891"/>
    <w:rsid w:val="00351A75"/>
    <w:rsid w:val="00351B82"/>
    <w:rsid w:val="003523CC"/>
    <w:rsid w:val="00352512"/>
    <w:rsid w:val="003528A9"/>
    <w:rsid w:val="00353913"/>
    <w:rsid w:val="00353C10"/>
    <w:rsid w:val="00354461"/>
    <w:rsid w:val="0035535A"/>
    <w:rsid w:val="00360D05"/>
    <w:rsid w:val="00364CA7"/>
    <w:rsid w:val="00367E06"/>
    <w:rsid w:val="00367E60"/>
    <w:rsid w:val="00370139"/>
    <w:rsid w:val="00370AE4"/>
    <w:rsid w:val="00372092"/>
    <w:rsid w:val="00372C70"/>
    <w:rsid w:val="0037396B"/>
    <w:rsid w:val="00374957"/>
    <w:rsid w:val="00374AE7"/>
    <w:rsid w:val="003756D7"/>
    <w:rsid w:val="00377E0F"/>
    <w:rsid w:val="00380164"/>
    <w:rsid w:val="00380344"/>
    <w:rsid w:val="003809F5"/>
    <w:rsid w:val="003818C2"/>
    <w:rsid w:val="00381A21"/>
    <w:rsid w:val="00383278"/>
    <w:rsid w:val="00383E28"/>
    <w:rsid w:val="0038620A"/>
    <w:rsid w:val="003944D7"/>
    <w:rsid w:val="00395250"/>
    <w:rsid w:val="0039682A"/>
    <w:rsid w:val="00396EBF"/>
    <w:rsid w:val="003A04E4"/>
    <w:rsid w:val="003A07AC"/>
    <w:rsid w:val="003A109B"/>
    <w:rsid w:val="003A30AB"/>
    <w:rsid w:val="003A5998"/>
    <w:rsid w:val="003A64B8"/>
    <w:rsid w:val="003A71A4"/>
    <w:rsid w:val="003B073A"/>
    <w:rsid w:val="003B143C"/>
    <w:rsid w:val="003B1DFB"/>
    <w:rsid w:val="003B4F44"/>
    <w:rsid w:val="003B5502"/>
    <w:rsid w:val="003B6E91"/>
    <w:rsid w:val="003B7884"/>
    <w:rsid w:val="003B791B"/>
    <w:rsid w:val="003B7ECB"/>
    <w:rsid w:val="003B7F62"/>
    <w:rsid w:val="003C1958"/>
    <w:rsid w:val="003C31D5"/>
    <w:rsid w:val="003C3CE8"/>
    <w:rsid w:val="003C44BC"/>
    <w:rsid w:val="003C4674"/>
    <w:rsid w:val="003C564D"/>
    <w:rsid w:val="003C608A"/>
    <w:rsid w:val="003C6A4A"/>
    <w:rsid w:val="003D049A"/>
    <w:rsid w:val="003D061F"/>
    <w:rsid w:val="003D2F7F"/>
    <w:rsid w:val="003D38E2"/>
    <w:rsid w:val="003D3A05"/>
    <w:rsid w:val="003D3E40"/>
    <w:rsid w:val="003D4E07"/>
    <w:rsid w:val="003D5A87"/>
    <w:rsid w:val="003D5AC8"/>
    <w:rsid w:val="003D73BB"/>
    <w:rsid w:val="003E00A8"/>
    <w:rsid w:val="003E0166"/>
    <w:rsid w:val="003E06F6"/>
    <w:rsid w:val="003E24F4"/>
    <w:rsid w:val="003E295C"/>
    <w:rsid w:val="003E46AB"/>
    <w:rsid w:val="003F035F"/>
    <w:rsid w:val="003F096C"/>
    <w:rsid w:val="003F218E"/>
    <w:rsid w:val="003F33F6"/>
    <w:rsid w:val="003F4887"/>
    <w:rsid w:val="003F7A5C"/>
    <w:rsid w:val="004004D3"/>
    <w:rsid w:val="00401E7D"/>
    <w:rsid w:val="004035FD"/>
    <w:rsid w:val="00404208"/>
    <w:rsid w:val="004042C0"/>
    <w:rsid w:val="00404A41"/>
    <w:rsid w:val="00405C22"/>
    <w:rsid w:val="0040604D"/>
    <w:rsid w:val="0040642F"/>
    <w:rsid w:val="004064D8"/>
    <w:rsid w:val="004075AF"/>
    <w:rsid w:val="00407CE0"/>
    <w:rsid w:val="004107A0"/>
    <w:rsid w:val="004107F3"/>
    <w:rsid w:val="00411878"/>
    <w:rsid w:val="004125D9"/>
    <w:rsid w:val="00413D80"/>
    <w:rsid w:val="00415E5B"/>
    <w:rsid w:val="00416D69"/>
    <w:rsid w:val="00417529"/>
    <w:rsid w:val="00417A3B"/>
    <w:rsid w:val="00423D56"/>
    <w:rsid w:val="00425368"/>
    <w:rsid w:val="004271DE"/>
    <w:rsid w:val="00431C44"/>
    <w:rsid w:val="004337B3"/>
    <w:rsid w:val="00434027"/>
    <w:rsid w:val="00434449"/>
    <w:rsid w:val="004348DC"/>
    <w:rsid w:val="00434983"/>
    <w:rsid w:val="00434CF1"/>
    <w:rsid w:val="00434EA7"/>
    <w:rsid w:val="00436F8B"/>
    <w:rsid w:val="00437FFA"/>
    <w:rsid w:val="00440599"/>
    <w:rsid w:val="0044156F"/>
    <w:rsid w:val="00441D2E"/>
    <w:rsid w:val="00442983"/>
    <w:rsid w:val="00443A23"/>
    <w:rsid w:val="00444279"/>
    <w:rsid w:val="004454FE"/>
    <w:rsid w:val="004508D9"/>
    <w:rsid w:val="004509DA"/>
    <w:rsid w:val="00452D02"/>
    <w:rsid w:val="00454BF3"/>
    <w:rsid w:val="004569E7"/>
    <w:rsid w:val="00457EE7"/>
    <w:rsid w:val="004604AF"/>
    <w:rsid w:val="004604DE"/>
    <w:rsid w:val="0046139B"/>
    <w:rsid w:val="0046285D"/>
    <w:rsid w:val="00464A5F"/>
    <w:rsid w:val="00464B72"/>
    <w:rsid w:val="00466A6F"/>
    <w:rsid w:val="00467139"/>
    <w:rsid w:val="004707DD"/>
    <w:rsid w:val="00471D91"/>
    <w:rsid w:val="00471D94"/>
    <w:rsid w:val="00472AB9"/>
    <w:rsid w:val="00472B2C"/>
    <w:rsid w:val="004735E6"/>
    <w:rsid w:val="004743A0"/>
    <w:rsid w:val="004750CB"/>
    <w:rsid w:val="00476399"/>
    <w:rsid w:val="0047686D"/>
    <w:rsid w:val="00483499"/>
    <w:rsid w:val="004852C5"/>
    <w:rsid w:val="00486481"/>
    <w:rsid w:val="00486D36"/>
    <w:rsid w:val="00486F1D"/>
    <w:rsid w:val="0049211A"/>
    <w:rsid w:val="004927AE"/>
    <w:rsid w:val="0049303C"/>
    <w:rsid w:val="004943F1"/>
    <w:rsid w:val="004945B9"/>
    <w:rsid w:val="004975AD"/>
    <w:rsid w:val="00497FC3"/>
    <w:rsid w:val="004A44B1"/>
    <w:rsid w:val="004A6DFC"/>
    <w:rsid w:val="004A73FB"/>
    <w:rsid w:val="004A7B0A"/>
    <w:rsid w:val="004B0EEF"/>
    <w:rsid w:val="004B28C2"/>
    <w:rsid w:val="004B43E2"/>
    <w:rsid w:val="004B43FE"/>
    <w:rsid w:val="004B5680"/>
    <w:rsid w:val="004B5936"/>
    <w:rsid w:val="004B5C9D"/>
    <w:rsid w:val="004C1F79"/>
    <w:rsid w:val="004C4B34"/>
    <w:rsid w:val="004C5801"/>
    <w:rsid w:val="004C5CB5"/>
    <w:rsid w:val="004C6A0B"/>
    <w:rsid w:val="004C6DE6"/>
    <w:rsid w:val="004D04CC"/>
    <w:rsid w:val="004D1ED5"/>
    <w:rsid w:val="004D474B"/>
    <w:rsid w:val="004D4A6E"/>
    <w:rsid w:val="004D4F64"/>
    <w:rsid w:val="004E14A7"/>
    <w:rsid w:val="004E16EF"/>
    <w:rsid w:val="004E17A3"/>
    <w:rsid w:val="004E2BD8"/>
    <w:rsid w:val="004E2C8B"/>
    <w:rsid w:val="004E524B"/>
    <w:rsid w:val="004E6006"/>
    <w:rsid w:val="004E6946"/>
    <w:rsid w:val="004E6D25"/>
    <w:rsid w:val="004E7127"/>
    <w:rsid w:val="004F15ED"/>
    <w:rsid w:val="004F3BDA"/>
    <w:rsid w:val="004F6B66"/>
    <w:rsid w:val="004F7692"/>
    <w:rsid w:val="004F7920"/>
    <w:rsid w:val="0050075B"/>
    <w:rsid w:val="00502BDD"/>
    <w:rsid w:val="00502EF1"/>
    <w:rsid w:val="00503085"/>
    <w:rsid w:val="00505F4D"/>
    <w:rsid w:val="005062B7"/>
    <w:rsid w:val="005074DC"/>
    <w:rsid w:val="00507EB2"/>
    <w:rsid w:val="005105CF"/>
    <w:rsid w:val="00512163"/>
    <w:rsid w:val="00512322"/>
    <w:rsid w:val="00513755"/>
    <w:rsid w:val="0051415F"/>
    <w:rsid w:val="0051472B"/>
    <w:rsid w:val="00514A24"/>
    <w:rsid w:val="005150CD"/>
    <w:rsid w:val="005200A9"/>
    <w:rsid w:val="0052044E"/>
    <w:rsid w:val="005221AF"/>
    <w:rsid w:val="005238E1"/>
    <w:rsid w:val="0052575D"/>
    <w:rsid w:val="0052592C"/>
    <w:rsid w:val="00526105"/>
    <w:rsid w:val="00526EE3"/>
    <w:rsid w:val="00532DB9"/>
    <w:rsid w:val="00533316"/>
    <w:rsid w:val="005334F2"/>
    <w:rsid w:val="005342CE"/>
    <w:rsid w:val="00534837"/>
    <w:rsid w:val="0053558F"/>
    <w:rsid w:val="00535B21"/>
    <w:rsid w:val="005370D5"/>
    <w:rsid w:val="00537256"/>
    <w:rsid w:val="00537D9F"/>
    <w:rsid w:val="00540134"/>
    <w:rsid w:val="00540C90"/>
    <w:rsid w:val="00541336"/>
    <w:rsid w:val="00541763"/>
    <w:rsid w:val="005418BC"/>
    <w:rsid w:val="00542AD4"/>
    <w:rsid w:val="005437BB"/>
    <w:rsid w:val="00543AB0"/>
    <w:rsid w:val="00545972"/>
    <w:rsid w:val="00547EDC"/>
    <w:rsid w:val="00551038"/>
    <w:rsid w:val="005518C7"/>
    <w:rsid w:val="00551BA6"/>
    <w:rsid w:val="00552AD7"/>
    <w:rsid w:val="00553B24"/>
    <w:rsid w:val="00553FC7"/>
    <w:rsid w:val="00557736"/>
    <w:rsid w:val="005614A0"/>
    <w:rsid w:val="00561735"/>
    <w:rsid w:val="005622BC"/>
    <w:rsid w:val="005634AA"/>
    <w:rsid w:val="00564D4A"/>
    <w:rsid w:val="005669C7"/>
    <w:rsid w:val="00567128"/>
    <w:rsid w:val="00567362"/>
    <w:rsid w:val="00571B2B"/>
    <w:rsid w:val="005721B7"/>
    <w:rsid w:val="005737FC"/>
    <w:rsid w:val="00573F85"/>
    <w:rsid w:val="00580802"/>
    <w:rsid w:val="0058326A"/>
    <w:rsid w:val="00585876"/>
    <w:rsid w:val="00587181"/>
    <w:rsid w:val="005873E4"/>
    <w:rsid w:val="00587F64"/>
    <w:rsid w:val="005930FB"/>
    <w:rsid w:val="00593527"/>
    <w:rsid w:val="00595EF6"/>
    <w:rsid w:val="00597884"/>
    <w:rsid w:val="005A3700"/>
    <w:rsid w:val="005A3A2F"/>
    <w:rsid w:val="005A3AA8"/>
    <w:rsid w:val="005A5037"/>
    <w:rsid w:val="005A7D3B"/>
    <w:rsid w:val="005B13AC"/>
    <w:rsid w:val="005B1B12"/>
    <w:rsid w:val="005B226C"/>
    <w:rsid w:val="005B4D88"/>
    <w:rsid w:val="005B5B1D"/>
    <w:rsid w:val="005B6A22"/>
    <w:rsid w:val="005B7887"/>
    <w:rsid w:val="005C2599"/>
    <w:rsid w:val="005C2B3F"/>
    <w:rsid w:val="005C2FFF"/>
    <w:rsid w:val="005C3C86"/>
    <w:rsid w:val="005C4780"/>
    <w:rsid w:val="005C56D6"/>
    <w:rsid w:val="005C5863"/>
    <w:rsid w:val="005C7477"/>
    <w:rsid w:val="005C7541"/>
    <w:rsid w:val="005C7B32"/>
    <w:rsid w:val="005D1158"/>
    <w:rsid w:val="005D14C4"/>
    <w:rsid w:val="005D2511"/>
    <w:rsid w:val="005D289D"/>
    <w:rsid w:val="005D5378"/>
    <w:rsid w:val="005D5E96"/>
    <w:rsid w:val="005E01E4"/>
    <w:rsid w:val="005E1C55"/>
    <w:rsid w:val="005E2170"/>
    <w:rsid w:val="005E30EC"/>
    <w:rsid w:val="005E48C8"/>
    <w:rsid w:val="005E5058"/>
    <w:rsid w:val="005E57E0"/>
    <w:rsid w:val="005E6A1F"/>
    <w:rsid w:val="005E74B6"/>
    <w:rsid w:val="005F0C4F"/>
    <w:rsid w:val="005F2DAE"/>
    <w:rsid w:val="005F3780"/>
    <w:rsid w:val="005F45D2"/>
    <w:rsid w:val="005F532D"/>
    <w:rsid w:val="005F6155"/>
    <w:rsid w:val="005F79BC"/>
    <w:rsid w:val="00601993"/>
    <w:rsid w:val="0060350E"/>
    <w:rsid w:val="00603B59"/>
    <w:rsid w:val="00607784"/>
    <w:rsid w:val="0060794B"/>
    <w:rsid w:val="00607F0F"/>
    <w:rsid w:val="00611CC7"/>
    <w:rsid w:val="006132AB"/>
    <w:rsid w:val="00616D43"/>
    <w:rsid w:val="006175A1"/>
    <w:rsid w:val="00617A52"/>
    <w:rsid w:val="00617D6B"/>
    <w:rsid w:val="00620A12"/>
    <w:rsid w:val="00623B49"/>
    <w:rsid w:val="006306DD"/>
    <w:rsid w:val="00630728"/>
    <w:rsid w:val="00630B05"/>
    <w:rsid w:val="00630FE4"/>
    <w:rsid w:val="00631971"/>
    <w:rsid w:val="00631DF6"/>
    <w:rsid w:val="006328D3"/>
    <w:rsid w:val="006378CD"/>
    <w:rsid w:val="0064082F"/>
    <w:rsid w:val="006422DD"/>
    <w:rsid w:val="00642527"/>
    <w:rsid w:val="006425B1"/>
    <w:rsid w:val="00642D09"/>
    <w:rsid w:val="0064347B"/>
    <w:rsid w:val="006458DF"/>
    <w:rsid w:val="00646F59"/>
    <w:rsid w:val="00647F27"/>
    <w:rsid w:val="00651CEE"/>
    <w:rsid w:val="00653FF7"/>
    <w:rsid w:val="0065433B"/>
    <w:rsid w:val="00655121"/>
    <w:rsid w:val="00655263"/>
    <w:rsid w:val="00655DC5"/>
    <w:rsid w:val="006572D2"/>
    <w:rsid w:val="00662BBC"/>
    <w:rsid w:val="00662D28"/>
    <w:rsid w:val="00663FBE"/>
    <w:rsid w:val="00664AC0"/>
    <w:rsid w:val="006650D5"/>
    <w:rsid w:val="006658A2"/>
    <w:rsid w:val="00665C84"/>
    <w:rsid w:val="00665D82"/>
    <w:rsid w:val="00665F76"/>
    <w:rsid w:val="006667B9"/>
    <w:rsid w:val="00666955"/>
    <w:rsid w:val="006701A2"/>
    <w:rsid w:val="00670799"/>
    <w:rsid w:val="00671503"/>
    <w:rsid w:val="00672C82"/>
    <w:rsid w:val="00674078"/>
    <w:rsid w:val="006749F7"/>
    <w:rsid w:val="0067568F"/>
    <w:rsid w:val="00675EB6"/>
    <w:rsid w:val="00676580"/>
    <w:rsid w:val="00680355"/>
    <w:rsid w:val="0068060B"/>
    <w:rsid w:val="00680F3D"/>
    <w:rsid w:val="00680F66"/>
    <w:rsid w:val="0068189D"/>
    <w:rsid w:val="00681E4A"/>
    <w:rsid w:val="006851E2"/>
    <w:rsid w:val="006924D2"/>
    <w:rsid w:val="006969D0"/>
    <w:rsid w:val="006A015C"/>
    <w:rsid w:val="006A14A1"/>
    <w:rsid w:val="006A14F6"/>
    <w:rsid w:val="006A30E8"/>
    <w:rsid w:val="006A4D52"/>
    <w:rsid w:val="006A5FDE"/>
    <w:rsid w:val="006A774D"/>
    <w:rsid w:val="006A7A47"/>
    <w:rsid w:val="006A7BDB"/>
    <w:rsid w:val="006B313A"/>
    <w:rsid w:val="006B3286"/>
    <w:rsid w:val="006B344C"/>
    <w:rsid w:val="006B5611"/>
    <w:rsid w:val="006B7AF4"/>
    <w:rsid w:val="006B7EC5"/>
    <w:rsid w:val="006C1114"/>
    <w:rsid w:val="006C1A2C"/>
    <w:rsid w:val="006D1731"/>
    <w:rsid w:val="006D313F"/>
    <w:rsid w:val="006D44DF"/>
    <w:rsid w:val="006D4E72"/>
    <w:rsid w:val="006D4F5C"/>
    <w:rsid w:val="006D5138"/>
    <w:rsid w:val="006D5A45"/>
    <w:rsid w:val="006D6AFA"/>
    <w:rsid w:val="006E0EFD"/>
    <w:rsid w:val="006E1E96"/>
    <w:rsid w:val="006E298D"/>
    <w:rsid w:val="006E74B9"/>
    <w:rsid w:val="006E7FBF"/>
    <w:rsid w:val="006F1D1D"/>
    <w:rsid w:val="006F3EE3"/>
    <w:rsid w:val="006F444F"/>
    <w:rsid w:val="006F6C63"/>
    <w:rsid w:val="006F6DF8"/>
    <w:rsid w:val="0070167E"/>
    <w:rsid w:val="007018ED"/>
    <w:rsid w:val="007040AC"/>
    <w:rsid w:val="007055FE"/>
    <w:rsid w:val="00710050"/>
    <w:rsid w:val="00710DCD"/>
    <w:rsid w:val="0071154C"/>
    <w:rsid w:val="007118B5"/>
    <w:rsid w:val="007121E4"/>
    <w:rsid w:val="00712E6D"/>
    <w:rsid w:val="007133C1"/>
    <w:rsid w:val="00714B0E"/>
    <w:rsid w:val="0071579F"/>
    <w:rsid w:val="00715862"/>
    <w:rsid w:val="00715B48"/>
    <w:rsid w:val="0071623D"/>
    <w:rsid w:val="007167C8"/>
    <w:rsid w:val="007175D9"/>
    <w:rsid w:val="007207B8"/>
    <w:rsid w:val="007231CA"/>
    <w:rsid w:val="007239A7"/>
    <w:rsid w:val="00724486"/>
    <w:rsid w:val="00724604"/>
    <w:rsid w:val="007271EA"/>
    <w:rsid w:val="007274F3"/>
    <w:rsid w:val="00727845"/>
    <w:rsid w:val="00730008"/>
    <w:rsid w:val="00730510"/>
    <w:rsid w:val="00732493"/>
    <w:rsid w:val="0073644F"/>
    <w:rsid w:val="0073766E"/>
    <w:rsid w:val="007407C9"/>
    <w:rsid w:val="0074137C"/>
    <w:rsid w:val="00742723"/>
    <w:rsid w:val="00742D03"/>
    <w:rsid w:val="00743B7E"/>
    <w:rsid w:val="007466A2"/>
    <w:rsid w:val="007468FF"/>
    <w:rsid w:val="0074694A"/>
    <w:rsid w:val="00746D37"/>
    <w:rsid w:val="00747AE1"/>
    <w:rsid w:val="007534D1"/>
    <w:rsid w:val="00754304"/>
    <w:rsid w:val="00754C34"/>
    <w:rsid w:val="00754DC3"/>
    <w:rsid w:val="00755065"/>
    <w:rsid w:val="007562D1"/>
    <w:rsid w:val="00756F3C"/>
    <w:rsid w:val="00757807"/>
    <w:rsid w:val="00760149"/>
    <w:rsid w:val="00761CD0"/>
    <w:rsid w:val="00763E70"/>
    <w:rsid w:val="0076478C"/>
    <w:rsid w:val="00764899"/>
    <w:rsid w:val="0076565D"/>
    <w:rsid w:val="00774996"/>
    <w:rsid w:val="00775F62"/>
    <w:rsid w:val="0077660D"/>
    <w:rsid w:val="007821F1"/>
    <w:rsid w:val="00783127"/>
    <w:rsid w:val="0078422C"/>
    <w:rsid w:val="007843F0"/>
    <w:rsid w:val="00786EDE"/>
    <w:rsid w:val="007877AD"/>
    <w:rsid w:val="0079140C"/>
    <w:rsid w:val="00791BE3"/>
    <w:rsid w:val="007926C0"/>
    <w:rsid w:val="007945E2"/>
    <w:rsid w:val="00794D1C"/>
    <w:rsid w:val="00795C04"/>
    <w:rsid w:val="00795CFB"/>
    <w:rsid w:val="007979FA"/>
    <w:rsid w:val="007A0842"/>
    <w:rsid w:val="007A097F"/>
    <w:rsid w:val="007A28A4"/>
    <w:rsid w:val="007A3B9F"/>
    <w:rsid w:val="007A4A42"/>
    <w:rsid w:val="007A55D7"/>
    <w:rsid w:val="007A5DD7"/>
    <w:rsid w:val="007B09EF"/>
    <w:rsid w:val="007B129C"/>
    <w:rsid w:val="007B2C5D"/>
    <w:rsid w:val="007B2D11"/>
    <w:rsid w:val="007B42C0"/>
    <w:rsid w:val="007B44FE"/>
    <w:rsid w:val="007B5A36"/>
    <w:rsid w:val="007B6622"/>
    <w:rsid w:val="007B6AB1"/>
    <w:rsid w:val="007C12B7"/>
    <w:rsid w:val="007C14AA"/>
    <w:rsid w:val="007C3F46"/>
    <w:rsid w:val="007C503E"/>
    <w:rsid w:val="007D153C"/>
    <w:rsid w:val="007D424A"/>
    <w:rsid w:val="007D5A62"/>
    <w:rsid w:val="007D600F"/>
    <w:rsid w:val="007D73FB"/>
    <w:rsid w:val="007D7827"/>
    <w:rsid w:val="007E1CEF"/>
    <w:rsid w:val="007E2373"/>
    <w:rsid w:val="007E40A1"/>
    <w:rsid w:val="007E5030"/>
    <w:rsid w:val="007E51C0"/>
    <w:rsid w:val="007E534D"/>
    <w:rsid w:val="007E55BC"/>
    <w:rsid w:val="007E57A0"/>
    <w:rsid w:val="007E584F"/>
    <w:rsid w:val="007E7CCC"/>
    <w:rsid w:val="007F0AED"/>
    <w:rsid w:val="007F2AA1"/>
    <w:rsid w:val="007F31E8"/>
    <w:rsid w:val="007F32DC"/>
    <w:rsid w:val="007F5366"/>
    <w:rsid w:val="007F5F63"/>
    <w:rsid w:val="007F65E8"/>
    <w:rsid w:val="00801CDA"/>
    <w:rsid w:val="0080345C"/>
    <w:rsid w:val="00803BF4"/>
    <w:rsid w:val="00804B68"/>
    <w:rsid w:val="008069A4"/>
    <w:rsid w:val="00812E72"/>
    <w:rsid w:val="00815B4D"/>
    <w:rsid w:val="00815EF0"/>
    <w:rsid w:val="008178E0"/>
    <w:rsid w:val="00817CFF"/>
    <w:rsid w:val="00820FBC"/>
    <w:rsid w:val="00822044"/>
    <w:rsid w:val="0082544A"/>
    <w:rsid w:val="008271E6"/>
    <w:rsid w:val="00832AFE"/>
    <w:rsid w:val="00834237"/>
    <w:rsid w:val="00834865"/>
    <w:rsid w:val="00835BCC"/>
    <w:rsid w:val="00837805"/>
    <w:rsid w:val="00837964"/>
    <w:rsid w:val="0084010E"/>
    <w:rsid w:val="008403B4"/>
    <w:rsid w:val="00840786"/>
    <w:rsid w:val="00841EC4"/>
    <w:rsid w:val="0084443B"/>
    <w:rsid w:val="00845D83"/>
    <w:rsid w:val="0084789E"/>
    <w:rsid w:val="008515CD"/>
    <w:rsid w:val="00852B0C"/>
    <w:rsid w:val="00853198"/>
    <w:rsid w:val="008536EF"/>
    <w:rsid w:val="00855997"/>
    <w:rsid w:val="00856BB1"/>
    <w:rsid w:val="0085708B"/>
    <w:rsid w:val="00860382"/>
    <w:rsid w:val="00861A61"/>
    <w:rsid w:val="00861B06"/>
    <w:rsid w:val="00862889"/>
    <w:rsid w:val="0086424F"/>
    <w:rsid w:val="00864342"/>
    <w:rsid w:val="00867BD9"/>
    <w:rsid w:val="00870828"/>
    <w:rsid w:val="00873053"/>
    <w:rsid w:val="008730DF"/>
    <w:rsid w:val="00873CEA"/>
    <w:rsid w:val="00874844"/>
    <w:rsid w:val="00875AFD"/>
    <w:rsid w:val="008765C3"/>
    <w:rsid w:val="00880389"/>
    <w:rsid w:val="0088204A"/>
    <w:rsid w:val="00884198"/>
    <w:rsid w:val="008856A8"/>
    <w:rsid w:val="008873FC"/>
    <w:rsid w:val="00887585"/>
    <w:rsid w:val="0089083A"/>
    <w:rsid w:val="008908AF"/>
    <w:rsid w:val="00890FCE"/>
    <w:rsid w:val="008925A2"/>
    <w:rsid w:val="00892803"/>
    <w:rsid w:val="008946A1"/>
    <w:rsid w:val="00894D8C"/>
    <w:rsid w:val="00895030"/>
    <w:rsid w:val="0089519C"/>
    <w:rsid w:val="008963C5"/>
    <w:rsid w:val="008A05C5"/>
    <w:rsid w:val="008A1E85"/>
    <w:rsid w:val="008A3463"/>
    <w:rsid w:val="008A52C7"/>
    <w:rsid w:val="008A575E"/>
    <w:rsid w:val="008A7A35"/>
    <w:rsid w:val="008A7BFE"/>
    <w:rsid w:val="008B3F30"/>
    <w:rsid w:val="008B4852"/>
    <w:rsid w:val="008B5254"/>
    <w:rsid w:val="008B66F2"/>
    <w:rsid w:val="008B7072"/>
    <w:rsid w:val="008C0011"/>
    <w:rsid w:val="008C01A6"/>
    <w:rsid w:val="008C158B"/>
    <w:rsid w:val="008C1DE1"/>
    <w:rsid w:val="008C4774"/>
    <w:rsid w:val="008C48CB"/>
    <w:rsid w:val="008C5F82"/>
    <w:rsid w:val="008C6D82"/>
    <w:rsid w:val="008C7C4A"/>
    <w:rsid w:val="008C7DF6"/>
    <w:rsid w:val="008C7E4A"/>
    <w:rsid w:val="008D4806"/>
    <w:rsid w:val="008D5300"/>
    <w:rsid w:val="008D6013"/>
    <w:rsid w:val="008E0726"/>
    <w:rsid w:val="008E0E2D"/>
    <w:rsid w:val="008E10AA"/>
    <w:rsid w:val="008E1772"/>
    <w:rsid w:val="008E1F8E"/>
    <w:rsid w:val="008E1FA0"/>
    <w:rsid w:val="008E3828"/>
    <w:rsid w:val="008E597A"/>
    <w:rsid w:val="008F32FF"/>
    <w:rsid w:val="008F4287"/>
    <w:rsid w:val="008F6D6D"/>
    <w:rsid w:val="009005C2"/>
    <w:rsid w:val="00902E20"/>
    <w:rsid w:val="00905EEB"/>
    <w:rsid w:val="00906F5C"/>
    <w:rsid w:val="009148F3"/>
    <w:rsid w:val="00914A9A"/>
    <w:rsid w:val="00915950"/>
    <w:rsid w:val="009165F3"/>
    <w:rsid w:val="009167A2"/>
    <w:rsid w:val="0092212D"/>
    <w:rsid w:val="00922B83"/>
    <w:rsid w:val="009234BC"/>
    <w:rsid w:val="0092399E"/>
    <w:rsid w:val="00923B36"/>
    <w:rsid w:val="0092665D"/>
    <w:rsid w:val="0092714B"/>
    <w:rsid w:val="00927543"/>
    <w:rsid w:val="009309BD"/>
    <w:rsid w:val="00930C7B"/>
    <w:rsid w:val="00932776"/>
    <w:rsid w:val="00932952"/>
    <w:rsid w:val="009338F7"/>
    <w:rsid w:val="00933E4F"/>
    <w:rsid w:val="009340A4"/>
    <w:rsid w:val="009346C3"/>
    <w:rsid w:val="00934BDE"/>
    <w:rsid w:val="0093534D"/>
    <w:rsid w:val="00935CBE"/>
    <w:rsid w:val="009370FD"/>
    <w:rsid w:val="009377A4"/>
    <w:rsid w:val="009403AD"/>
    <w:rsid w:val="00944417"/>
    <w:rsid w:val="009471E4"/>
    <w:rsid w:val="00951210"/>
    <w:rsid w:val="0095248A"/>
    <w:rsid w:val="0095449F"/>
    <w:rsid w:val="00954F28"/>
    <w:rsid w:val="0095580B"/>
    <w:rsid w:val="009561AB"/>
    <w:rsid w:val="0095665E"/>
    <w:rsid w:val="00956766"/>
    <w:rsid w:val="00956DEF"/>
    <w:rsid w:val="00957529"/>
    <w:rsid w:val="009613B3"/>
    <w:rsid w:val="0096179D"/>
    <w:rsid w:val="00963ADA"/>
    <w:rsid w:val="00966416"/>
    <w:rsid w:val="009674CF"/>
    <w:rsid w:val="00971FAF"/>
    <w:rsid w:val="00972E91"/>
    <w:rsid w:val="009736F1"/>
    <w:rsid w:val="009746F9"/>
    <w:rsid w:val="0097526F"/>
    <w:rsid w:val="00975463"/>
    <w:rsid w:val="00975625"/>
    <w:rsid w:val="009756DE"/>
    <w:rsid w:val="0098193B"/>
    <w:rsid w:val="00982DF3"/>
    <w:rsid w:val="009859AA"/>
    <w:rsid w:val="00986A95"/>
    <w:rsid w:val="00990E0C"/>
    <w:rsid w:val="00991715"/>
    <w:rsid w:val="0099208E"/>
    <w:rsid w:val="00993332"/>
    <w:rsid w:val="00993991"/>
    <w:rsid w:val="00993F32"/>
    <w:rsid w:val="00993F91"/>
    <w:rsid w:val="0099584F"/>
    <w:rsid w:val="00995C0D"/>
    <w:rsid w:val="00995CE2"/>
    <w:rsid w:val="009971BD"/>
    <w:rsid w:val="009979C0"/>
    <w:rsid w:val="009A0498"/>
    <w:rsid w:val="009A0B81"/>
    <w:rsid w:val="009A0BCC"/>
    <w:rsid w:val="009A2269"/>
    <w:rsid w:val="009A25E3"/>
    <w:rsid w:val="009A3F89"/>
    <w:rsid w:val="009A68F4"/>
    <w:rsid w:val="009A7B50"/>
    <w:rsid w:val="009A7C28"/>
    <w:rsid w:val="009A7E77"/>
    <w:rsid w:val="009B11DB"/>
    <w:rsid w:val="009B137A"/>
    <w:rsid w:val="009B2C51"/>
    <w:rsid w:val="009B4C34"/>
    <w:rsid w:val="009B70D5"/>
    <w:rsid w:val="009B7CE7"/>
    <w:rsid w:val="009C1284"/>
    <w:rsid w:val="009C1366"/>
    <w:rsid w:val="009C4092"/>
    <w:rsid w:val="009C4333"/>
    <w:rsid w:val="009C4546"/>
    <w:rsid w:val="009C6B3B"/>
    <w:rsid w:val="009D351E"/>
    <w:rsid w:val="009D56F0"/>
    <w:rsid w:val="009D5CE9"/>
    <w:rsid w:val="009D6416"/>
    <w:rsid w:val="009D6CEC"/>
    <w:rsid w:val="009D6E61"/>
    <w:rsid w:val="009D7080"/>
    <w:rsid w:val="009D7180"/>
    <w:rsid w:val="009D73AE"/>
    <w:rsid w:val="009D78E5"/>
    <w:rsid w:val="009D7D75"/>
    <w:rsid w:val="009E0B0A"/>
    <w:rsid w:val="009E0C0A"/>
    <w:rsid w:val="009E19C3"/>
    <w:rsid w:val="009E20F3"/>
    <w:rsid w:val="009E2741"/>
    <w:rsid w:val="009E3D9D"/>
    <w:rsid w:val="009E4C23"/>
    <w:rsid w:val="009E59A3"/>
    <w:rsid w:val="009E6A2B"/>
    <w:rsid w:val="009E72D8"/>
    <w:rsid w:val="009E7E4E"/>
    <w:rsid w:val="009F0786"/>
    <w:rsid w:val="009F09ED"/>
    <w:rsid w:val="009F2CBA"/>
    <w:rsid w:val="009F377C"/>
    <w:rsid w:val="009F42F9"/>
    <w:rsid w:val="009F454C"/>
    <w:rsid w:val="009F5E0F"/>
    <w:rsid w:val="009F6147"/>
    <w:rsid w:val="00A041AE"/>
    <w:rsid w:val="00A0559C"/>
    <w:rsid w:val="00A062C7"/>
    <w:rsid w:val="00A0654C"/>
    <w:rsid w:val="00A06FB9"/>
    <w:rsid w:val="00A07EDB"/>
    <w:rsid w:val="00A112C6"/>
    <w:rsid w:val="00A123C8"/>
    <w:rsid w:val="00A136B2"/>
    <w:rsid w:val="00A2061A"/>
    <w:rsid w:val="00A227EB"/>
    <w:rsid w:val="00A22C05"/>
    <w:rsid w:val="00A235B1"/>
    <w:rsid w:val="00A25224"/>
    <w:rsid w:val="00A25EBB"/>
    <w:rsid w:val="00A26FD3"/>
    <w:rsid w:val="00A27C92"/>
    <w:rsid w:val="00A309DD"/>
    <w:rsid w:val="00A312AF"/>
    <w:rsid w:val="00A31CD6"/>
    <w:rsid w:val="00A32210"/>
    <w:rsid w:val="00A35411"/>
    <w:rsid w:val="00A40123"/>
    <w:rsid w:val="00A40B40"/>
    <w:rsid w:val="00A40DC1"/>
    <w:rsid w:val="00A41530"/>
    <w:rsid w:val="00A41C17"/>
    <w:rsid w:val="00A456E3"/>
    <w:rsid w:val="00A469FD"/>
    <w:rsid w:val="00A46E67"/>
    <w:rsid w:val="00A52219"/>
    <w:rsid w:val="00A52311"/>
    <w:rsid w:val="00A5239D"/>
    <w:rsid w:val="00A54285"/>
    <w:rsid w:val="00A57199"/>
    <w:rsid w:val="00A5742A"/>
    <w:rsid w:val="00A60426"/>
    <w:rsid w:val="00A61519"/>
    <w:rsid w:val="00A6437A"/>
    <w:rsid w:val="00A644AD"/>
    <w:rsid w:val="00A66429"/>
    <w:rsid w:val="00A667E6"/>
    <w:rsid w:val="00A72076"/>
    <w:rsid w:val="00A7319F"/>
    <w:rsid w:val="00A74E3A"/>
    <w:rsid w:val="00A77E69"/>
    <w:rsid w:val="00A80D33"/>
    <w:rsid w:val="00A81097"/>
    <w:rsid w:val="00A811D0"/>
    <w:rsid w:val="00A819EE"/>
    <w:rsid w:val="00A9170E"/>
    <w:rsid w:val="00A92F78"/>
    <w:rsid w:val="00A93A15"/>
    <w:rsid w:val="00A952F4"/>
    <w:rsid w:val="00A964AD"/>
    <w:rsid w:val="00A96C27"/>
    <w:rsid w:val="00AA1370"/>
    <w:rsid w:val="00AA20CF"/>
    <w:rsid w:val="00AA295C"/>
    <w:rsid w:val="00AA51C9"/>
    <w:rsid w:val="00AA587D"/>
    <w:rsid w:val="00AA6307"/>
    <w:rsid w:val="00AB1829"/>
    <w:rsid w:val="00AB2559"/>
    <w:rsid w:val="00AB28C1"/>
    <w:rsid w:val="00AB2957"/>
    <w:rsid w:val="00AB39B9"/>
    <w:rsid w:val="00AB3E69"/>
    <w:rsid w:val="00AB47A5"/>
    <w:rsid w:val="00AB5305"/>
    <w:rsid w:val="00AB5E28"/>
    <w:rsid w:val="00AB767B"/>
    <w:rsid w:val="00AC3E82"/>
    <w:rsid w:val="00AC4DC5"/>
    <w:rsid w:val="00AC70F1"/>
    <w:rsid w:val="00AD056A"/>
    <w:rsid w:val="00AD0852"/>
    <w:rsid w:val="00AD11E8"/>
    <w:rsid w:val="00AD4459"/>
    <w:rsid w:val="00AD452B"/>
    <w:rsid w:val="00AD49CC"/>
    <w:rsid w:val="00AD5018"/>
    <w:rsid w:val="00AD7828"/>
    <w:rsid w:val="00AD7946"/>
    <w:rsid w:val="00AD7D38"/>
    <w:rsid w:val="00AD7E47"/>
    <w:rsid w:val="00AE0769"/>
    <w:rsid w:val="00AE36F3"/>
    <w:rsid w:val="00AE39B6"/>
    <w:rsid w:val="00AE4C03"/>
    <w:rsid w:val="00AE56A7"/>
    <w:rsid w:val="00AE5DA0"/>
    <w:rsid w:val="00AE6FB9"/>
    <w:rsid w:val="00AE7B77"/>
    <w:rsid w:val="00AF1C00"/>
    <w:rsid w:val="00AF65B2"/>
    <w:rsid w:val="00AF67E5"/>
    <w:rsid w:val="00AF7B28"/>
    <w:rsid w:val="00B01F28"/>
    <w:rsid w:val="00B020D5"/>
    <w:rsid w:val="00B03F85"/>
    <w:rsid w:val="00B06499"/>
    <w:rsid w:val="00B07280"/>
    <w:rsid w:val="00B1367F"/>
    <w:rsid w:val="00B143F2"/>
    <w:rsid w:val="00B14406"/>
    <w:rsid w:val="00B162BC"/>
    <w:rsid w:val="00B16719"/>
    <w:rsid w:val="00B206EC"/>
    <w:rsid w:val="00B21DAE"/>
    <w:rsid w:val="00B22808"/>
    <w:rsid w:val="00B22EF1"/>
    <w:rsid w:val="00B22F23"/>
    <w:rsid w:val="00B24188"/>
    <w:rsid w:val="00B259C4"/>
    <w:rsid w:val="00B2601E"/>
    <w:rsid w:val="00B26282"/>
    <w:rsid w:val="00B26CA2"/>
    <w:rsid w:val="00B2703E"/>
    <w:rsid w:val="00B2747F"/>
    <w:rsid w:val="00B30D90"/>
    <w:rsid w:val="00B31190"/>
    <w:rsid w:val="00B32EC0"/>
    <w:rsid w:val="00B33740"/>
    <w:rsid w:val="00B34346"/>
    <w:rsid w:val="00B34385"/>
    <w:rsid w:val="00B35F94"/>
    <w:rsid w:val="00B36325"/>
    <w:rsid w:val="00B36AA6"/>
    <w:rsid w:val="00B43470"/>
    <w:rsid w:val="00B434B5"/>
    <w:rsid w:val="00B438F8"/>
    <w:rsid w:val="00B45E4D"/>
    <w:rsid w:val="00B479F3"/>
    <w:rsid w:val="00B50D38"/>
    <w:rsid w:val="00B53DE7"/>
    <w:rsid w:val="00B556FA"/>
    <w:rsid w:val="00B5599A"/>
    <w:rsid w:val="00B629EC"/>
    <w:rsid w:val="00B63809"/>
    <w:rsid w:val="00B63B93"/>
    <w:rsid w:val="00B6455E"/>
    <w:rsid w:val="00B64D7D"/>
    <w:rsid w:val="00B67C08"/>
    <w:rsid w:val="00B719D5"/>
    <w:rsid w:val="00B72ABF"/>
    <w:rsid w:val="00B74FB2"/>
    <w:rsid w:val="00B758DE"/>
    <w:rsid w:val="00B76E74"/>
    <w:rsid w:val="00B773BC"/>
    <w:rsid w:val="00B77BEA"/>
    <w:rsid w:val="00B81CCF"/>
    <w:rsid w:val="00B820D4"/>
    <w:rsid w:val="00B82812"/>
    <w:rsid w:val="00B8374E"/>
    <w:rsid w:val="00B83977"/>
    <w:rsid w:val="00B83BA4"/>
    <w:rsid w:val="00B83CE5"/>
    <w:rsid w:val="00B8410A"/>
    <w:rsid w:val="00B8492D"/>
    <w:rsid w:val="00B92F6B"/>
    <w:rsid w:val="00B93E2A"/>
    <w:rsid w:val="00B95DFA"/>
    <w:rsid w:val="00B95F78"/>
    <w:rsid w:val="00B9649B"/>
    <w:rsid w:val="00BA2FD7"/>
    <w:rsid w:val="00BA3495"/>
    <w:rsid w:val="00BA4672"/>
    <w:rsid w:val="00BA7F08"/>
    <w:rsid w:val="00BB0282"/>
    <w:rsid w:val="00BB195B"/>
    <w:rsid w:val="00BB44CF"/>
    <w:rsid w:val="00BB701E"/>
    <w:rsid w:val="00BC1A65"/>
    <w:rsid w:val="00BC3BDA"/>
    <w:rsid w:val="00BC406F"/>
    <w:rsid w:val="00BC5D04"/>
    <w:rsid w:val="00BC6738"/>
    <w:rsid w:val="00BC7368"/>
    <w:rsid w:val="00BD2807"/>
    <w:rsid w:val="00BD3A7D"/>
    <w:rsid w:val="00BD48E7"/>
    <w:rsid w:val="00BD58B4"/>
    <w:rsid w:val="00BD6051"/>
    <w:rsid w:val="00BD6C59"/>
    <w:rsid w:val="00BE1163"/>
    <w:rsid w:val="00BE5166"/>
    <w:rsid w:val="00BE736C"/>
    <w:rsid w:val="00BE7C76"/>
    <w:rsid w:val="00BF11FC"/>
    <w:rsid w:val="00BF37B2"/>
    <w:rsid w:val="00BF7C7A"/>
    <w:rsid w:val="00BF7EBC"/>
    <w:rsid w:val="00C0090A"/>
    <w:rsid w:val="00C0152D"/>
    <w:rsid w:val="00C02403"/>
    <w:rsid w:val="00C02A74"/>
    <w:rsid w:val="00C037BF"/>
    <w:rsid w:val="00C03E41"/>
    <w:rsid w:val="00C1221B"/>
    <w:rsid w:val="00C14595"/>
    <w:rsid w:val="00C1605A"/>
    <w:rsid w:val="00C20932"/>
    <w:rsid w:val="00C23EAB"/>
    <w:rsid w:val="00C2420A"/>
    <w:rsid w:val="00C24847"/>
    <w:rsid w:val="00C2492A"/>
    <w:rsid w:val="00C27364"/>
    <w:rsid w:val="00C3058D"/>
    <w:rsid w:val="00C308D4"/>
    <w:rsid w:val="00C314B0"/>
    <w:rsid w:val="00C33D1D"/>
    <w:rsid w:val="00C34496"/>
    <w:rsid w:val="00C40787"/>
    <w:rsid w:val="00C41AE0"/>
    <w:rsid w:val="00C42ED4"/>
    <w:rsid w:val="00C44814"/>
    <w:rsid w:val="00C454C4"/>
    <w:rsid w:val="00C4768D"/>
    <w:rsid w:val="00C51BD6"/>
    <w:rsid w:val="00C553DF"/>
    <w:rsid w:val="00C61A05"/>
    <w:rsid w:val="00C62175"/>
    <w:rsid w:val="00C6424B"/>
    <w:rsid w:val="00C65B3A"/>
    <w:rsid w:val="00C66AE6"/>
    <w:rsid w:val="00C66F60"/>
    <w:rsid w:val="00C67758"/>
    <w:rsid w:val="00C67E92"/>
    <w:rsid w:val="00C731DF"/>
    <w:rsid w:val="00C73246"/>
    <w:rsid w:val="00C74EE4"/>
    <w:rsid w:val="00C74FD4"/>
    <w:rsid w:val="00C7592A"/>
    <w:rsid w:val="00C814B9"/>
    <w:rsid w:val="00C81A7B"/>
    <w:rsid w:val="00C823FD"/>
    <w:rsid w:val="00C867EC"/>
    <w:rsid w:val="00C86D2E"/>
    <w:rsid w:val="00C91541"/>
    <w:rsid w:val="00C9184D"/>
    <w:rsid w:val="00C91E2D"/>
    <w:rsid w:val="00C94611"/>
    <w:rsid w:val="00C94701"/>
    <w:rsid w:val="00C95A08"/>
    <w:rsid w:val="00C95A5B"/>
    <w:rsid w:val="00C97603"/>
    <w:rsid w:val="00C97BC6"/>
    <w:rsid w:val="00CA1305"/>
    <w:rsid w:val="00CA2085"/>
    <w:rsid w:val="00CA3810"/>
    <w:rsid w:val="00CA39D3"/>
    <w:rsid w:val="00CB0C2E"/>
    <w:rsid w:val="00CB10D1"/>
    <w:rsid w:val="00CB37A0"/>
    <w:rsid w:val="00CB3C14"/>
    <w:rsid w:val="00CB55D3"/>
    <w:rsid w:val="00CB5DDC"/>
    <w:rsid w:val="00CB7F00"/>
    <w:rsid w:val="00CC1102"/>
    <w:rsid w:val="00CC2419"/>
    <w:rsid w:val="00CC263B"/>
    <w:rsid w:val="00CC3F71"/>
    <w:rsid w:val="00CC44A9"/>
    <w:rsid w:val="00CC5952"/>
    <w:rsid w:val="00CD1BEA"/>
    <w:rsid w:val="00CD38DC"/>
    <w:rsid w:val="00CD4E33"/>
    <w:rsid w:val="00CD5916"/>
    <w:rsid w:val="00CD621B"/>
    <w:rsid w:val="00CE37C4"/>
    <w:rsid w:val="00CE3832"/>
    <w:rsid w:val="00CE5309"/>
    <w:rsid w:val="00CE5FD9"/>
    <w:rsid w:val="00CF1CB9"/>
    <w:rsid w:val="00CF27DF"/>
    <w:rsid w:val="00CF2A36"/>
    <w:rsid w:val="00CF559E"/>
    <w:rsid w:val="00CF5775"/>
    <w:rsid w:val="00CF5950"/>
    <w:rsid w:val="00D00E5A"/>
    <w:rsid w:val="00D0101C"/>
    <w:rsid w:val="00D01FE1"/>
    <w:rsid w:val="00D04128"/>
    <w:rsid w:val="00D06F8E"/>
    <w:rsid w:val="00D11253"/>
    <w:rsid w:val="00D11A51"/>
    <w:rsid w:val="00D120A1"/>
    <w:rsid w:val="00D14857"/>
    <w:rsid w:val="00D158A0"/>
    <w:rsid w:val="00D15E59"/>
    <w:rsid w:val="00D20C20"/>
    <w:rsid w:val="00D22130"/>
    <w:rsid w:val="00D3106A"/>
    <w:rsid w:val="00D311A4"/>
    <w:rsid w:val="00D33945"/>
    <w:rsid w:val="00D37128"/>
    <w:rsid w:val="00D413F1"/>
    <w:rsid w:val="00D420BC"/>
    <w:rsid w:val="00D4279B"/>
    <w:rsid w:val="00D432BA"/>
    <w:rsid w:val="00D43E01"/>
    <w:rsid w:val="00D44CFB"/>
    <w:rsid w:val="00D44DAD"/>
    <w:rsid w:val="00D479A6"/>
    <w:rsid w:val="00D47CCB"/>
    <w:rsid w:val="00D506E9"/>
    <w:rsid w:val="00D50C14"/>
    <w:rsid w:val="00D523F6"/>
    <w:rsid w:val="00D52D13"/>
    <w:rsid w:val="00D550BC"/>
    <w:rsid w:val="00D55E99"/>
    <w:rsid w:val="00D56B11"/>
    <w:rsid w:val="00D600B4"/>
    <w:rsid w:val="00D60238"/>
    <w:rsid w:val="00D6027E"/>
    <w:rsid w:val="00D61281"/>
    <w:rsid w:val="00D624F7"/>
    <w:rsid w:val="00D62DAE"/>
    <w:rsid w:val="00D6368A"/>
    <w:rsid w:val="00D646BB"/>
    <w:rsid w:val="00D64F6D"/>
    <w:rsid w:val="00D65C7D"/>
    <w:rsid w:val="00D66B86"/>
    <w:rsid w:val="00D67BA2"/>
    <w:rsid w:val="00D67D4B"/>
    <w:rsid w:val="00D71FDB"/>
    <w:rsid w:val="00D72C8F"/>
    <w:rsid w:val="00D765CA"/>
    <w:rsid w:val="00D7687F"/>
    <w:rsid w:val="00D76AA0"/>
    <w:rsid w:val="00D81232"/>
    <w:rsid w:val="00D816C9"/>
    <w:rsid w:val="00D8294C"/>
    <w:rsid w:val="00D82CC6"/>
    <w:rsid w:val="00D83CCA"/>
    <w:rsid w:val="00D84005"/>
    <w:rsid w:val="00D90DBF"/>
    <w:rsid w:val="00D9278A"/>
    <w:rsid w:val="00D92FFD"/>
    <w:rsid w:val="00D93908"/>
    <w:rsid w:val="00D94FB6"/>
    <w:rsid w:val="00D9516B"/>
    <w:rsid w:val="00D96C25"/>
    <w:rsid w:val="00D97346"/>
    <w:rsid w:val="00DA0912"/>
    <w:rsid w:val="00DA0FA9"/>
    <w:rsid w:val="00DA18A0"/>
    <w:rsid w:val="00DA2921"/>
    <w:rsid w:val="00DA2AE0"/>
    <w:rsid w:val="00DA3427"/>
    <w:rsid w:val="00DA3446"/>
    <w:rsid w:val="00DA3E82"/>
    <w:rsid w:val="00DA558A"/>
    <w:rsid w:val="00DA5FED"/>
    <w:rsid w:val="00DA6148"/>
    <w:rsid w:val="00DA6C7C"/>
    <w:rsid w:val="00DA71E4"/>
    <w:rsid w:val="00DA7AB0"/>
    <w:rsid w:val="00DB0387"/>
    <w:rsid w:val="00DB07FE"/>
    <w:rsid w:val="00DB0D78"/>
    <w:rsid w:val="00DB1D42"/>
    <w:rsid w:val="00DB2524"/>
    <w:rsid w:val="00DB53A6"/>
    <w:rsid w:val="00DB5C90"/>
    <w:rsid w:val="00DC0249"/>
    <w:rsid w:val="00DC06BD"/>
    <w:rsid w:val="00DC3BC0"/>
    <w:rsid w:val="00DC3E24"/>
    <w:rsid w:val="00DC424E"/>
    <w:rsid w:val="00DC481B"/>
    <w:rsid w:val="00DC789E"/>
    <w:rsid w:val="00DC7AC8"/>
    <w:rsid w:val="00DD00BE"/>
    <w:rsid w:val="00DD143B"/>
    <w:rsid w:val="00DD175B"/>
    <w:rsid w:val="00DD2932"/>
    <w:rsid w:val="00DD5781"/>
    <w:rsid w:val="00DD6180"/>
    <w:rsid w:val="00DD6AC8"/>
    <w:rsid w:val="00DD6B5B"/>
    <w:rsid w:val="00DD77DA"/>
    <w:rsid w:val="00DE16BE"/>
    <w:rsid w:val="00DE345C"/>
    <w:rsid w:val="00DF152D"/>
    <w:rsid w:val="00DF1616"/>
    <w:rsid w:val="00DF2A05"/>
    <w:rsid w:val="00DF62B5"/>
    <w:rsid w:val="00DF6676"/>
    <w:rsid w:val="00E013D5"/>
    <w:rsid w:val="00E03AF7"/>
    <w:rsid w:val="00E042F9"/>
    <w:rsid w:val="00E04410"/>
    <w:rsid w:val="00E0600E"/>
    <w:rsid w:val="00E06190"/>
    <w:rsid w:val="00E06545"/>
    <w:rsid w:val="00E0791A"/>
    <w:rsid w:val="00E07DC2"/>
    <w:rsid w:val="00E12671"/>
    <w:rsid w:val="00E12D80"/>
    <w:rsid w:val="00E13053"/>
    <w:rsid w:val="00E1460D"/>
    <w:rsid w:val="00E170F7"/>
    <w:rsid w:val="00E1750D"/>
    <w:rsid w:val="00E17B1A"/>
    <w:rsid w:val="00E17F73"/>
    <w:rsid w:val="00E20082"/>
    <w:rsid w:val="00E201A4"/>
    <w:rsid w:val="00E234D8"/>
    <w:rsid w:val="00E2396A"/>
    <w:rsid w:val="00E23B71"/>
    <w:rsid w:val="00E259BE"/>
    <w:rsid w:val="00E274CA"/>
    <w:rsid w:val="00E304B4"/>
    <w:rsid w:val="00E312A8"/>
    <w:rsid w:val="00E31F85"/>
    <w:rsid w:val="00E32555"/>
    <w:rsid w:val="00E338CA"/>
    <w:rsid w:val="00E3413E"/>
    <w:rsid w:val="00E34180"/>
    <w:rsid w:val="00E34D03"/>
    <w:rsid w:val="00E36EF6"/>
    <w:rsid w:val="00E42EAF"/>
    <w:rsid w:val="00E44576"/>
    <w:rsid w:val="00E448A6"/>
    <w:rsid w:val="00E4503D"/>
    <w:rsid w:val="00E45330"/>
    <w:rsid w:val="00E46348"/>
    <w:rsid w:val="00E47382"/>
    <w:rsid w:val="00E52EF1"/>
    <w:rsid w:val="00E5682D"/>
    <w:rsid w:val="00E614DD"/>
    <w:rsid w:val="00E62117"/>
    <w:rsid w:val="00E622E1"/>
    <w:rsid w:val="00E65532"/>
    <w:rsid w:val="00E65D59"/>
    <w:rsid w:val="00E705B2"/>
    <w:rsid w:val="00E70E3E"/>
    <w:rsid w:val="00E70F38"/>
    <w:rsid w:val="00E71678"/>
    <w:rsid w:val="00E71D01"/>
    <w:rsid w:val="00E72111"/>
    <w:rsid w:val="00E72F6D"/>
    <w:rsid w:val="00E741B3"/>
    <w:rsid w:val="00E74727"/>
    <w:rsid w:val="00E752B1"/>
    <w:rsid w:val="00E7563A"/>
    <w:rsid w:val="00E76817"/>
    <w:rsid w:val="00E80A3A"/>
    <w:rsid w:val="00E828FE"/>
    <w:rsid w:val="00E832E9"/>
    <w:rsid w:val="00E84A8B"/>
    <w:rsid w:val="00E8548B"/>
    <w:rsid w:val="00E86C66"/>
    <w:rsid w:val="00E876C5"/>
    <w:rsid w:val="00E9126B"/>
    <w:rsid w:val="00E91742"/>
    <w:rsid w:val="00E92435"/>
    <w:rsid w:val="00E932E3"/>
    <w:rsid w:val="00E945B4"/>
    <w:rsid w:val="00E96F81"/>
    <w:rsid w:val="00E979C7"/>
    <w:rsid w:val="00EA05AA"/>
    <w:rsid w:val="00EA1E34"/>
    <w:rsid w:val="00EA4983"/>
    <w:rsid w:val="00EA5481"/>
    <w:rsid w:val="00EA5585"/>
    <w:rsid w:val="00EA57A6"/>
    <w:rsid w:val="00EA673A"/>
    <w:rsid w:val="00EA79A4"/>
    <w:rsid w:val="00EA7ECD"/>
    <w:rsid w:val="00EB2905"/>
    <w:rsid w:val="00EB390F"/>
    <w:rsid w:val="00EB42DE"/>
    <w:rsid w:val="00EB5CFA"/>
    <w:rsid w:val="00EB77D4"/>
    <w:rsid w:val="00EC1134"/>
    <w:rsid w:val="00EC264B"/>
    <w:rsid w:val="00EC2937"/>
    <w:rsid w:val="00EC2FF7"/>
    <w:rsid w:val="00EC3544"/>
    <w:rsid w:val="00EC3874"/>
    <w:rsid w:val="00EC3A46"/>
    <w:rsid w:val="00EC3D7C"/>
    <w:rsid w:val="00EC4E53"/>
    <w:rsid w:val="00EC5233"/>
    <w:rsid w:val="00EC7595"/>
    <w:rsid w:val="00EC7C06"/>
    <w:rsid w:val="00ED310B"/>
    <w:rsid w:val="00ED6119"/>
    <w:rsid w:val="00ED6A4E"/>
    <w:rsid w:val="00ED6CFF"/>
    <w:rsid w:val="00ED718C"/>
    <w:rsid w:val="00ED7469"/>
    <w:rsid w:val="00EE1125"/>
    <w:rsid w:val="00EE117A"/>
    <w:rsid w:val="00EE1370"/>
    <w:rsid w:val="00EE2954"/>
    <w:rsid w:val="00EE4395"/>
    <w:rsid w:val="00EE69CC"/>
    <w:rsid w:val="00EF0533"/>
    <w:rsid w:val="00EF0E9E"/>
    <w:rsid w:val="00EF2989"/>
    <w:rsid w:val="00EF2A4B"/>
    <w:rsid w:val="00EF2F2B"/>
    <w:rsid w:val="00EF3AEE"/>
    <w:rsid w:val="00EF4934"/>
    <w:rsid w:val="00EF5366"/>
    <w:rsid w:val="00EF567F"/>
    <w:rsid w:val="00EF666A"/>
    <w:rsid w:val="00EF785A"/>
    <w:rsid w:val="00F000B4"/>
    <w:rsid w:val="00F004DB"/>
    <w:rsid w:val="00F034BF"/>
    <w:rsid w:val="00F0384E"/>
    <w:rsid w:val="00F03D48"/>
    <w:rsid w:val="00F0587E"/>
    <w:rsid w:val="00F0725C"/>
    <w:rsid w:val="00F10265"/>
    <w:rsid w:val="00F10F2A"/>
    <w:rsid w:val="00F12B4F"/>
    <w:rsid w:val="00F13D0B"/>
    <w:rsid w:val="00F15316"/>
    <w:rsid w:val="00F166CA"/>
    <w:rsid w:val="00F17EC6"/>
    <w:rsid w:val="00F22169"/>
    <w:rsid w:val="00F240A4"/>
    <w:rsid w:val="00F265D0"/>
    <w:rsid w:val="00F26D29"/>
    <w:rsid w:val="00F27EA2"/>
    <w:rsid w:val="00F32B45"/>
    <w:rsid w:val="00F33573"/>
    <w:rsid w:val="00F34594"/>
    <w:rsid w:val="00F34FE3"/>
    <w:rsid w:val="00F35314"/>
    <w:rsid w:val="00F35715"/>
    <w:rsid w:val="00F3591C"/>
    <w:rsid w:val="00F36A7D"/>
    <w:rsid w:val="00F3747B"/>
    <w:rsid w:val="00F4057B"/>
    <w:rsid w:val="00F4084E"/>
    <w:rsid w:val="00F42356"/>
    <w:rsid w:val="00F45189"/>
    <w:rsid w:val="00F4729A"/>
    <w:rsid w:val="00F473D8"/>
    <w:rsid w:val="00F477B1"/>
    <w:rsid w:val="00F51E89"/>
    <w:rsid w:val="00F5222E"/>
    <w:rsid w:val="00F54A60"/>
    <w:rsid w:val="00F55351"/>
    <w:rsid w:val="00F571F8"/>
    <w:rsid w:val="00F57567"/>
    <w:rsid w:val="00F5772C"/>
    <w:rsid w:val="00F609E5"/>
    <w:rsid w:val="00F61076"/>
    <w:rsid w:val="00F6170D"/>
    <w:rsid w:val="00F61984"/>
    <w:rsid w:val="00F62263"/>
    <w:rsid w:val="00F62F3E"/>
    <w:rsid w:val="00F64FBE"/>
    <w:rsid w:val="00F67696"/>
    <w:rsid w:val="00F76B10"/>
    <w:rsid w:val="00F80A56"/>
    <w:rsid w:val="00F82893"/>
    <w:rsid w:val="00F82BB2"/>
    <w:rsid w:val="00F84AFC"/>
    <w:rsid w:val="00F855D9"/>
    <w:rsid w:val="00F87BE8"/>
    <w:rsid w:val="00F90BDB"/>
    <w:rsid w:val="00F92CF7"/>
    <w:rsid w:val="00F94D0B"/>
    <w:rsid w:val="00F96355"/>
    <w:rsid w:val="00F96677"/>
    <w:rsid w:val="00F96B34"/>
    <w:rsid w:val="00F96C5F"/>
    <w:rsid w:val="00FA0CB6"/>
    <w:rsid w:val="00FA23CF"/>
    <w:rsid w:val="00FA26AF"/>
    <w:rsid w:val="00FA41C2"/>
    <w:rsid w:val="00FA450E"/>
    <w:rsid w:val="00FA619B"/>
    <w:rsid w:val="00FA797B"/>
    <w:rsid w:val="00FA7F78"/>
    <w:rsid w:val="00FB0B8F"/>
    <w:rsid w:val="00FB603F"/>
    <w:rsid w:val="00FB6C74"/>
    <w:rsid w:val="00FB6E74"/>
    <w:rsid w:val="00FC04F0"/>
    <w:rsid w:val="00FC1B70"/>
    <w:rsid w:val="00FC3BC5"/>
    <w:rsid w:val="00FC4992"/>
    <w:rsid w:val="00FC5FEE"/>
    <w:rsid w:val="00FC625D"/>
    <w:rsid w:val="00FD039E"/>
    <w:rsid w:val="00FD0CC3"/>
    <w:rsid w:val="00FD19FE"/>
    <w:rsid w:val="00FD2DCD"/>
    <w:rsid w:val="00FD30F4"/>
    <w:rsid w:val="00FD43D2"/>
    <w:rsid w:val="00FD5BF0"/>
    <w:rsid w:val="00FD66F9"/>
    <w:rsid w:val="00FD6CED"/>
    <w:rsid w:val="00FD7302"/>
    <w:rsid w:val="00FD7B93"/>
    <w:rsid w:val="00FD7D08"/>
    <w:rsid w:val="00FE0802"/>
    <w:rsid w:val="00FE0908"/>
    <w:rsid w:val="00FE1742"/>
    <w:rsid w:val="00FE17A0"/>
    <w:rsid w:val="00FE1E03"/>
    <w:rsid w:val="00FE3749"/>
    <w:rsid w:val="00FE3FF9"/>
    <w:rsid w:val="00FE4135"/>
    <w:rsid w:val="00FE45B2"/>
    <w:rsid w:val="00FE5A98"/>
    <w:rsid w:val="00FE6D0C"/>
    <w:rsid w:val="00FF0DE4"/>
    <w:rsid w:val="00FF1C53"/>
    <w:rsid w:val="00FF4213"/>
    <w:rsid w:val="00FF53B2"/>
    <w:rsid w:val="00FF561E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4552A"/>
  <w15:docId w15:val="{2E152472-1B9B-487A-9CB8-D5A0D516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EF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46C"/>
    <w:pPr>
      <w:keepNext/>
      <w:keepLines/>
      <w:numPr>
        <w:numId w:val="1"/>
      </w:numPr>
      <w:spacing w:before="360" w:after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91C"/>
    <w:pPr>
      <w:keepNext/>
      <w:keepLines/>
      <w:numPr>
        <w:ilvl w:val="1"/>
        <w:numId w:val="1"/>
      </w:numPr>
      <w:spacing w:before="240" w:after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A05"/>
    <w:pPr>
      <w:keepNext/>
      <w:keepLines/>
      <w:numPr>
        <w:ilvl w:val="2"/>
        <w:numId w:val="1"/>
      </w:numPr>
      <w:spacing w:before="200" w:after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3246"/>
    <w:pPr>
      <w:keepNext/>
      <w:keepLines/>
      <w:numPr>
        <w:ilvl w:val="3"/>
        <w:numId w:val="1"/>
      </w:numPr>
      <w:spacing w:before="200" w:after="120"/>
      <w:ind w:left="862" w:hanging="862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BE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BE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B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B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B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3A0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3A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3D3A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A05"/>
  </w:style>
  <w:style w:type="paragraph" w:styleId="Footer">
    <w:name w:val="footer"/>
    <w:basedOn w:val="Normal"/>
    <w:link w:val="FooterChar"/>
    <w:uiPriority w:val="99"/>
    <w:unhideWhenUsed/>
    <w:rsid w:val="003D3A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A05"/>
  </w:style>
  <w:style w:type="character" w:customStyle="1" w:styleId="Heading1Char">
    <w:name w:val="Heading 1 Char"/>
    <w:basedOn w:val="DefaultParagraphFont"/>
    <w:link w:val="Heading1"/>
    <w:uiPriority w:val="9"/>
    <w:rsid w:val="0026746C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591C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3A0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73246"/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B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B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B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B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B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C5D04"/>
    <w:pPr>
      <w:numPr>
        <w:numId w:val="0"/>
      </w:numPr>
      <w:spacing w:before="480" w:after="0"/>
      <w:outlineLvl w:val="9"/>
    </w:pPr>
    <w:rPr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587181"/>
    <w:pPr>
      <w:spacing w:before="240" w:after="240"/>
      <w:jc w:val="left"/>
    </w:pPr>
    <w:rPr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C5D0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D04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483499"/>
    <w:pPr>
      <w:spacing w:before="240" w:after="120"/>
      <w:jc w:val="left"/>
    </w:pPr>
    <w:rPr>
      <w:rFonts w:cstheme="minorHAnsi"/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83499"/>
    <w:pPr>
      <w:spacing w:after="0"/>
      <w:ind w:left="221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C5D04"/>
    <w:pPr>
      <w:spacing w:after="0"/>
      <w:ind w:left="440"/>
      <w:jc w:val="left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C5D04"/>
    <w:pPr>
      <w:spacing w:after="0"/>
      <w:ind w:left="660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C5D04"/>
    <w:pPr>
      <w:spacing w:after="0"/>
      <w:ind w:left="880"/>
      <w:jc w:val="left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C5D04"/>
    <w:pPr>
      <w:spacing w:after="0"/>
      <w:ind w:left="1100"/>
      <w:jc w:val="left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C5D04"/>
    <w:pPr>
      <w:spacing w:after="0"/>
      <w:ind w:left="1320"/>
      <w:jc w:val="left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C5D04"/>
    <w:pPr>
      <w:spacing w:after="0"/>
      <w:ind w:left="1540"/>
      <w:jc w:val="left"/>
    </w:pPr>
    <w:rPr>
      <w:rFonts w:cstheme="minorHAns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4005"/>
    <w:pPr>
      <w:spacing w:after="0" w:line="240" w:lineRule="auto"/>
      <w:ind w:left="397" w:hanging="397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92665D"/>
    <w:pPr>
      <w:spacing w:after="0"/>
      <w:ind w:left="220" w:hanging="220"/>
      <w:jc w:val="left"/>
    </w:pPr>
    <w:rPr>
      <w:rFonts w:cstheme="minorHAnsi"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92665D"/>
    <w:pPr>
      <w:spacing w:after="0"/>
      <w:ind w:left="440" w:hanging="220"/>
      <w:jc w:val="left"/>
    </w:pPr>
    <w:rPr>
      <w:rFonts w:cstheme="minorHAnsi"/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92665D"/>
    <w:pPr>
      <w:spacing w:after="0"/>
      <w:ind w:left="660" w:hanging="220"/>
      <w:jc w:val="left"/>
    </w:pPr>
    <w:rPr>
      <w:rFonts w:cstheme="minorHAnsi"/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92665D"/>
    <w:pPr>
      <w:spacing w:after="0"/>
      <w:ind w:left="880" w:hanging="220"/>
      <w:jc w:val="left"/>
    </w:pPr>
    <w:rPr>
      <w:rFonts w:cstheme="minorHAnsi"/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92665D"/>
    <w:pPr>
      <w:spacing w:after="0"/>
      <w:ind w:left="1100" w:hanging="220"/>
      <w:jc w:val="left"/>
    </w:pPr>
    <w:rPr>
      <w:rFonts w:cstheme="minorHAnsi"/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92665D"/>
    <w:pPr>
      <w:spacing w:after="0"/>
      <w:ind w:left="1320" w:hanging="220"/>
      <w:jc w:val="left"/>
    </w:pPr>
    <w:rPr>
      <w:rFonts w:cstheme="minorHAnsi"/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92665D"/>
    <w:pPr>
      <w:spacing w:after="0"/>
      <w:ind w:left="1540" w:hanging="220"/>
      <w:jc w:val="left"/>
    </w:pPr>
    <w:rPr>
      <w:rFonts w:cstheme="minorHAnsi"/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92665D"/>
    <w:pPr>
      <w:spacing w:after="0"/>
      <w:ind w:left="1760" w:hanging="220"/>
      <w:jc w:val="left"/>
    </w:pPr>
    <w:rPr>
      <w:rFonts w:cstheme="minorHAnsi"/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92665D"/>
    <w:pPr>
      <w:spacing w:after="0"/>
      <w:ind w:left="1980" w:hanging="220"/>
      <w:jc w:val="left"/>
    </w:pPr>
    <w:rPr>
      <w:rFonts w:cstheme="minorHAnsi"/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92665D"/>
    <w:pPr>
      <w:spacing w:before="120" w:after="120"/>
      <w:jc w:val="left"/>
    </w:pPr>
    <w:rPr>
      <w:rFonts w:cstheme="minorHAnsi"/>
      <w:b/>
      <w:bCs/>
      <w:i/>
      <w:iCs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4005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F32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508AE"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rsid w:val="00D84005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0373DA"/>
  </w:style>
  <w:style w:type="paragraph" w:customStyle="1" w:styleId="Begriffsdefinition">
    <w:name w:val="Begriffsdefinition"/>
    <w:basedOn w:val="Normal"/>
    <w:qFormat/>
    <w:rsid w:val="00033322"/>
  </w:style>
  <w:style w:type="table" w:styleId="TableGrid">
    <w:name w:val="Table Grid"/>
    <w:basedOn w:val="TableNormal"/>
    <w:uiPriority w:val="59"/>
    <w:rsid w:val="00A06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1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27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0472">
          <w:marLeft w:val="74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847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51789">
          <w:marLeft w:val="74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0235">
          <w:marLeft w:val="74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9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0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94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24174">
          <w:marLeft w:val="74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3840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9029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590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104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9156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ans\Downloads\wissenschaftlichearbe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1054F63CDD4B9C9A4F96F261461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A121F-67FB-43C3-8555-02E34CE7FB15}"/>
      </w:docPartPr>
      <w:docPartBody>
        <w:p w:rsidR="00000000" w:rsidRDefault="00000000">
          <w:pPr>
            <w:pStyle w:val="B91054F63CDD4B9C9A4F96F261461B67"/>
          </w:pPr>
          <w:r w:rsidRPr="00320F87">
            <w:rPr>
              <w:rStyle w:val="PlaceholderText"/>
            </w:rPr>
            <w:t>Klicken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C8"/>
    <w:rsid w:val="000E25C8"/>
    <w:rsid w:val="00E9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91054F63CDD4B9C9A4F96F261461B67">
    <w:name w:val="B91054F63CDD4B9C9A4F96F261461B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DWDS11</b:Tag>
    <b:SourceType>InternetSite</b:SourceType>
    <b:Guid>{6C28031A-CB7D-4D26-857A-8D539AE234B7}</b:Guid>
    <b:Title>Digitales Wörterbuch der deutschen Sprache</b:Title>
    <b:Year>2011</b:Year>
    <b:Author>
      <b:Author>
        <b:NameList>
          <b:Person>
            <b:Last>DWDS</b:Last>
          </b:Person>
        </b:NameList>
      </b:Author>
    </b:Author>
    <b:URL>http://www.dwds.de</b:URL>
    <b:RefOrder>1</b:RefOrder>
  </b:Source>
  <b:Source>
    <b:Tag>Klu11</b:Tag>
    <b:SourceType>Book</b:SourceType>
    <b:Guid>{CDC5EF02-FF0A-4288-B80D-DD57B5E612C5}</b:Guid>
    <b:Title>Etymologisches Wörterbuch der deutschen Sprache</b:Title>
    <b:Year>2011</b:Year>
    <b:City>Berlin, Boston</b:City>
    <b:Publisher>de Gruyter</b:Publisher>
    <b:Author>
      <b:Author>
        <b:NameList>
          <b:Person>
            <b:Last>Kluge</b:Last>
            <b:First>Friedrich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3A047245-1D15-47B0-B6B1-E52680C6C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wissenschaftlichearbeit.dotx</Template>
  <TotalTime>4</TotalTime>
  <Pages>31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Wissenschaftliche Arbeit</vt:lpstr>
    </vt:vector>
  </TitlesOfParts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Arbeit</dc:title>
  <dc:creator>Heansuh Lee</dc:creator>
  <cp:lastModifiedBy>Heansuh Lee</cp:lastModifiedBy>
  <cp:revision>2</cp:revision>
  <dcterms:created xsi:type="dcterms:W3CDTF">2026-01-25T12:19:00Z</dcterms:created>
  <dcterms:modified xsi:type="dcterms:W3CDTF">2026-01-25T12:23:00Z</dcterms:modified>
</cp:coreProperties>
</file>